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2687B5" w14:textId="345D9164" w:rsidR="004D554A" w:rsidRPr="004D554A" w:rsidRDefault="004D554A" w:rsidP="004D554A">
      <w:pPr>
        <w:pStyle w:val="Title"/>
        <w:jc w:val="center"/>
      </w:pPr>
      <w:r w:rsidRPr="00351795">
        <w:rPr>
          <w:sz w:val="40"/>
          <w:szCs w:val="40"/>
        </w:rPr>
        <w:t>Analysis</w:t>
      </w:r>
      <w:r w:rsidRPr="004D554A">
        <w:t xml:space="preserve"> </w:t>
      </w:r>
    </w:p>
    <w:p w14:paraId="5C06555E" w14:textId="6D1E0974" w:rsidR="004D554A" w:rsidRDefault="0075285D" w:rsidP="004D554A">
      <w:pPr>
        <w:spacing w:line="240" w:lineRule="auto"/>
        <w:contextualSpacing/>
      </w:pPr>
      <w:r>
        <w:t>This analysis</w:t>
      </w:r>
      <w:r w:rsidR="004D554A" w:rsidRPr="004D554A">
        <w:t xml:space="preserve"> involved extracting data from Reddit over </w:t>
      </w:r>
      <w:r w:rsidR="004D554A">
        <w:t>two years</w:t>
      </w:r>
      <w:r w:rsidR="004D554A" w:rsidRPr="004D554A">
        <w:t xml:space="preserve">, manually labeling posts into specific categories, training machine learning models, and performing exploratory data analysis (EDA) and topic modeling to glean insights into </w:t>
      </w:r>
      <w:r w:rsidR="004D554A">
        <w:t>AI and employment discussions</w:t>
      </w:r>
      <w:r w:rsidR="004D554A" w:rsidRPr="004D554A">
        <w:t>.</w:t>
      </w:r>
    </w:p>
    <w:p w14:paraId="3484053B" w14:textId="77777777" w:rsidR="001362A8" w:rsidRPr="004D554A" w:rsidRDefault="001362A8" w:rsidP="004D554A">
      <w:pPr>
        <w:spacing w:line="240" w:lineRule="auto"/>
        <w:contextualSpacing/>
      </w:pPr>
    </w:p>
    <w:p w14:paraId="7A05E870" w14:textId="77777777" w:rsidR="004D554A" w:rsidRPr="004D554A" w:rsidRDefault="004D554A" w:rsidP="004D554A">
      <w:pPr>
        <w:pStyle w:val="Heading1"/>
        <w:spacing w:line="240" w:lineRule="auto"/>
        <w:contextualSpacing/>
      </w:pPr>
      <w:r w:rsidRPr="004D554A">
        <w:t>Data Collection and Preprocessing</w:t>
      </w:r>
    </w:p>
    <w:p w14:paraId="4FB3031A" w14:textId="77777777" w:rsidR="004D554A" w:rsidRPr="004D554A" w:rsidRDefault="004D554A" w:rsidP="004D554A">
      <w:pPr>
        <w:pStyle w:val="Heading2"/>
        <w:spacing w:line="240" w:lineRule="auto"/>
        <w:contextualSpacing/>
      </w:pPr>
      <w:r w:rsidRPr="004D554A">
        <w:t>Data Extraction</w:t>
      </w:r>
    </w:p>
    <w:p w14:paraId="218AE45F" w14:textId="4912A90D" w:rsidR="004D554A" w:rsidRPr="004D554A" w:rsidRDefault="004D554A" w:rsidP="004D554A">
      <w:pPr>
        <w:spacing w:line="240" w:lineRule="auto"/>
        <w:contextualSpacing/>
      </w:pPr>
      <w:r w:rsidRPr="004D554A">
        <w:t>Due to limitations with Reddit</w:t>
      </w:r>
      <w:r w:rsidR="00B82EFD">
        <w:t>’</w:t>
      </w:r>
      <w:r w:rsidRPr="004D554A">
        <w:t>s API, we utilized the Reddit data archive</w:t>
      </w:r>
      <w:r>
        <w:t>, which is</w:t>
      </w:r>
      <w:r w:rsidRPr="004D554A">
        <w:t xml:space="preserve"> accessible via torrents. The data spans from 2005 to 2023,</w:t>
      </w:r>
      <w:r>
        <w:t xml:space="preserve"> but we</w:t>
      </w:r>
      <w:r w:rsidRPr="004D554A">
        <w:t xml:space="preserve"> </w:t>
      </w:r>
      <w:r>
        <w:t>focused</w:t>
      </w:r>
      <w:r w:rsidRPr="004D554A">
        <w:t xml:space="preserve"> on posts from July 2022 to July 2024. The data was downloaded using academic</w:t>
      </w:r>
      <w:r>
        <w:t xml:space="preserve"> </w:t>
      </w:r>
      <w:r w:rsidRPr="004D554A">
        <w:t xml:space="preserve">torrents and processed using scripts from the </w:t>
      </w:r>
      <w:hyperlink r:id="rId5" w:tgtFrame="_new" w:history="1">
        <w:proofErr w:type="spellStart"/>
        <w:r w:rsidRPr="004D554A">
          <w:rPr>
            <w:rStyle w:val="Hyperlink"/>
          </w:rPr>
          <w:t>PushshiftDumps</w:t>
        </w:r>
        <w:proofErr w:type="spellEnd"/>
        <w:r w:rsidRPr="004D554A">
          <w:rPr>
            <w:rStyle w:val="Hyperlink"/>
          </w:rPr>
          <w:t xml:space="preserve"> repository</w:t>
        </w:r>
      </w:hyperlink>
      <w:r w:rsidRPr="004D554A">
        <w:t>.</w:t>
      </w:r>
    </w:p>
    <w:p w14:paraId="41F4EE17" w14:textId="77777777" w:rsidR="004D554A" w:rsidRPr="004D554A" w:rsidRDefault="004D554A" w:rsidP="004D554A">
      <w:pPr>
        <w:spacing w:line="240" w:lineRule="auto"/>
        <w:contextualSpacing/>
      </w:pPr>
      <w:r w:rsidRPr="004D554A">
        <w:rPr>
          <w:b/>
          <w:bCs/>
        </w:rPr>
        <w:t>Data Statistics:</w:t>
      </w:r>
    </w:p>
    <w:p w14:paraId="6C5EBA53" w14:textId="7C43A0DF" w:rsidR="004D554A" w:rsidRPr="004D554A" w:rsidRDefault="004D554A" w:rsidP="004D554A">
      <w:pPr>
        <w:numPr>
          <w:ilvl w:val="0"/>
          <w:numId w:val="2"/>
        </w:numPr>
        <w:spacing w:line="240" w:lineRule="auto"/>
        <w:contextualSpacing/>
      </w:pPr>
      <w:r w:rsidRPr="004D554A">
        <w:t xml:space="preserve">Total Reddit posts matching the query from the </w:t>
      </w:r>
      <w:r>
        <w:t>ten</w:t>
      </w:r>
      <w:r w:rsidRPr="004D554A">
        <w:t xml:space="preserve"> subreddits between July 2022 and July 2024: </w:t>
      </w:r>
      <w:r w:rsidRPr="004D554A">
        <w:rPr>
          <w:b/>
          <w:bCs/>
        </w:rPr>
        <w:t>7,616,585</w:t>
      </w:r>
      <w:r w:rsidRPr="004D554A">
        <w:t>.</w:t>
      </w:r>
    </w:p>
    <w:p w14:paraId="091EF76B" w14:textId="5DEABF65" w:rsidR="004D554A" w:rsidRPr="004D554A" w:rsidRDefault="001362A8" w:rsidP="004D554A">
      <w:pPr>
        <w:numPr>
          <w:ilvl w:val="0"/>
          <w:numId w:val="2"/>
        </w:numPr>
        <w:spacing w:line="240" w:lineRule="auto"/>
        <w:contextualSpacing/>
      </w:pPr>
      <w:r>
        <w:t>The n</w:t>
      </w:r>
      <w:r w:rsidR="004D554A" w:rsidRPr="004D554A">
        <w:t>umber of Reddit posts labeled by Llama 3.1 7B (LLM)</w:t>
      </w:r>
      <w:r>
        <w:t xml:space="preserve"> was</w:t>
      </w:r>
      <w:r w:rsidR="004D554A" w:rsidRPr="004D554A">
        <w:t xml:space="preserve"> </w:t>
      </w:r>
      <w:r w:rsidR="004D554A">
        <w:t xml:space="preserve">around </w:t>
      </w:r>
      <w:r w:rsidR="004D554A" w:rsidRPr="004D554A">
        <w:rPr>
          <w:b/>
          <w:bCs/>
        </w:rPr>
        <w:t>18,</w:t>
      </w:r>
      <w:r w:rsidR="004D554A">
        <w:rPr>
          <w:b/>
          <w:bCs/>
        </w:rPr>
        <w:t>159</w:t>
      </w:r>
      <w:r w:rsidR="004D554A" w:rsidRPr="004D554A">
        <w:t>.</w:t>
      </w:r>
    </w:p>
    <w:p w14:paraId="2C3CD118" w14:textId="77777777" w:rsidR="001362A8" w:rsidRDefault="001362A8" w:rsidP="004D554A">
      <w:pPr>
        <w:spacing w:line="240" w:lineRule="auto"/>
        <w:contextualSpacing/>
        <w:rPr>
          <w:b/>
          <w:bCs/>
        </w:rPr>
      </w:pPr>
    </w:p>
    <w:p w14:paraId="040681B1" w14:textId="11BD74F7" w:rsidR="004D554A" w:rsidRPr="004D554A" w:rsidRDefault="004D554A" w:rsidP="004D554A">
      <w:pPr>
        <w:spacing w:line="240" w:lineRule="auto"/>
        <w:contextualSpacing/>
        <w:rPr>
          <w:b/>
          <w:bCs/>
        </w:rPr>
      </w:pPr>
      <w:r w:rsidRPr="004D554A">
        <w:rPr>
          <w:b/>
          <w:bCs/>
        </w:rPr>
        <w:t>Data Labeling</w:t>
      </w:r>
    </w:p>
    <w:p w14:paraId="08AA1129" w14:textId="77777777" w:rsidR="004D554A" w:rsidRPr="004D554A" w:rsidRDefault="004D554A" w:rsidP="004D554A">
      <w:pPr>
        <w:spacing w:line="240" w:lineRule="auto"/>
        <w:contextualSpacing/>
      </w:pPr>
      <w:r w:rsidRPr="004D554A">
        <w:t xml:space="preserve">We manually labeled </w:t>
      </w:r>
      <w:r w:rsidRPr="004D554A">
        <w:rPr>
          <w:b/>
          <w:bCs/>
        </w:rPr>
        <w:t>555</w:t>
      </w:r>
      <w:r w:rsidRPr="004D554A">
        <w:t xml:space="preserve"> Reddit posts using multilabel classification into three categories (levels):</w:t>
      </w:r>
    </w:p>
    <w:p w14:paraId="7F610BA9" w14:textId="77777777" w:rsidR="004D554A" w:rsidRPr="004D554A" w:rsidRDefault="004D554A" w:rsidP="004D554A">
      <w:pPr>
        <w:numPr>
          <w:ilvl w:val="0"/>
          <w:numId w:val="3"/>
        </w:numPr>
        <w:spacing w:line="240" w:lineRule="auto"/>
        <w:contextualSpacing/>
      </w:pPr>
      <w:r w:rsidRPr="004D554A">
        <w:rPr>
          <w:b/>
          <w:bCs/>
        </w:rPr>
        <w:t>C1 Work</w:t>
      </w:r>
      <w:r w:rsidRPr="004D554A">
        <w:t>: Posts discussing task-oriented thoughts, such as new summarization models.</w:t>
      </w:r>
    </w:p>
    <w:p w14:paraId="49095452" w14:textId="542119E7" w:rsidR="004D554A" w:rsidRPr="004D554A" w:rsidRDefault="004D554A" w:rsidP="004D554A">
      <w:pPr>
        <w:numPr>
          <w:ilvl w:val="0"/>
          <w:numId w:val="3"/>
        </w:numPr>
        <w:spacing w:line="240" w:lineRule="auto"/>
        <w:contextualSpacing/>
      </w:pPr>
      <w:r w:rsidRPr="004D554A">
        <w:rPr>
          <w:b/>
          <w:bCs/>
        </w:rPr>
        <w:t>C2 Worker</w:t>
      </w:r>
      <w:r w:rsidRPr="004D554A">
        <w:t xml:space="preserve">: Posts about how a worker might have </w:t>
      </w:r>
      <w:r>
        <w:t>suffered impact</w:t>
      </w:r>
      <w:r w:rsidRPr="004D554A">
        <w:t xml:space="preserve"> their work environment.</w:t>
      </w:r>
    </w:p>
    <w:p w14:paraId="05F4A649" w14:textId="77777777" w:rsidR="004D554A" w:rsidRPr="004D554A" w:rsidRDefault="004D554A" w:rsidP="004D554A">
      <w:pPr>
        <w:numPr>
          <w:ilvl w:val="0"/>
          <w:numId w:val="3"/>
        </w:numPr>
        <w:spacing w:line="240" w:lineRule="auto"/>
        <w:contextualSpacing/>
      </w:pPr>
      <w:r w:rsidRPr="004D554A">
        <w:rPr>
          <w:b/>
          <w:bCs/>
        </w:rPr>
        <w:t>C3 Workforce</w:t>
      </w:r>
      <w:r w:rsidRPr="004D554A">
        <w:t>: Posts indicating that a significant number of workers in a specific sector or in general are affected.</w:t>
      </w:r>
    </w:p>
    <w:p w14:paraId="159BDF7E" w14:textId="77777777" w:rsidR="004D554A" w:rsidRPr="004D554A" w:rsidRDefault="004D554A" w:rsidP="004D554A">
      <w:pPr>
        <w:spacing w:line="240" w:lineRule="auto"/>
        <w:contextualSpacing/>
      </w:pPr>
      <w:r w:rsidRPr="004D554A">
        <w:rPr>
          <w:b/>
          <w:bCs/>
        </w:rPr>
        <w:t>Label Distribution: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27"/>
        <w:gridCol w:w="2025"/>
      </w:tblGrid>
      <w:tr w:rsidR="004D554A" w:rsidRPr="004D554A" w14:paraId="51D3CB7F" w14:textId="77777777" w:rsidTr="0075285D">
        <w:trPr>
          <w:jc w:val="center"/>
        </w:trPr>
        <w:tc>
          <w:tcPr>
            <w:tcW w:w="0" w:type="auto"/>
            <w:hideMark/>
          </w:tcPr>
          <w:p w14:paraId="17D99541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Category</w:t>
            </w:r>
          </w:p>
        </w:tc>
        <w:tc>
          <w:tcPr>
            <w:tcW w:w="0" w:type="auto"/>
            <w:hideMark/>
          </w:tcPr>
          <w:p w14:paraId="113FA619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Number of Posts</w:t>
            </w:r>
          </w:p>
        </w:tc>
      </w:tr>
      <w:tr w:rsidR="004D554A" w:rsidRPr="004D554A" w14:paraId="29227400" w14:textId="77777777" w:rsidTr="0075285D">
        <w:trPr>
          <w:jc w:val="center"/>
        </w:trPr>
        <w:tc>
          <w:tcPr>
            <w:tcW w:w="0" w:type="auto"/>
            <w:hideMark/>
          </w:tcPr>
          <w:p w14:paraId="4532ACBD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C1 Work</w:t>
            </w:r>
          </w:p>
        </w:tc>
        <w:tc>
          <w:tcPr>
            <w:tcW w:w="0" w:type="auto"/>
            <w:hideMark/>
          </w:tcPr>
          <w:p w14:paraId="4419B430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67</w:t>
            </w:r>
          </w:p>
        </w:tc>
      </w:tr>
      <w:tr w:rsidR="004D554A" w:rsidRPr="004D554A" w14:paraId="66159CC2" w14:textId="77777777" w:rsidTr="0075285D">
        <w:trPr>
          <w:jc w:val="center"/>
        </w:trPr>
        <w:tc>
          <w:tcPr>
            <w:tcW w:w="0" w:type="auto"/>
            <w:hideMark/>
          </w:tcPr>
          <w:p w14:paraId="29C8E052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C2 Worker</w:t>
            </w:r>
          </w:p>
        </w:tc>
        <w:tc>
          <w:tcPr>
            <w:tcW w:w="0" w:type="auto"/>
            <w:hideMark/>
          </w:tcPr>
          <w:p w14:paraId="1A5265BC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192</w:t>
            </w:r>
          </w:p>
        </w:tc>
      </w:tr>
      <w:tr w:rsidR="004D554A" w:rsidRPr="004D554A" w14:paraId="5897DFE9" w14:textId="77777777" w:rsidTr="0075285D">
        <w:trPr>
          <w:jc w:val="center"/>
        </w:trPr>
        <w:tc>
          <w:tcPr>
            <w:tcW w:w="0" w:type="auto"/>
            <w:hideMark/>
          </w:tcPr>
          <w:p w14:paraId="662BB8E8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C3 Workforce</w:t>
            </w:r>
          </w:p>
        </w:tc>
        <w:tc>
          <w:tcPr>
            <w:tcW w:w="0" w:type="auto"/>
            <w:hideMark/>
          </w:tcPr>
          <w:p w14:paraId="366194D7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80</w:t>
            </w:r>
          </w:p>
        </w:tc>
      </w:tr>
    </w:tbl>
    <w:p w14:paraId="402AD889" w14:textId="77777777" w:rsidR="004D554A" w:rsidRDefault="004D554A" w:rsidP="004D554A">
      <w:pPr>
        <w:pStyle w:val="Heading1"/>
        <w:spacing w:line="240" w:lineRule="auto"/>
        <w:contextualSpacing/>
      </w:pPr>
    </w:p>
    <w:p w14:paraId="6DDBF33F" w14:textId="77777777" w:rsidR="001362A8" w:rsidRDefault="001362A8">
      <w:pPr>
        <w:rPr>
          <w:b/>
          <w:bCs/>
          <w:sz w:val="28"/>
          <w:szCs w:val="28"/>
        </w:rPr>
      </w:pPr>
      <w:r>
        <w:br w:type="page"/>
      </w:r>
    </w:p>
    <w:p w14:paraId="5575C562" w14:textId="342E4363" w:rsidR="004D554A" w:rsidRPr="004D554A" w:rsidRDefault="004D554A" w:rsidP="004D554A">
      <w:pPr>
        <w:pStyle w:val="Heading1"/>
        <w:spacing w:line="240" w:lineRule="auto"/>
        <w:contextualSpacing/>
      </w:pPr>
      <w:r w:rsidRPr="004D554A">
        <w:lastRenderedPageBreak/>
        <w:t>Methodology</w:t>
      </w:r>
    </w:p>
    <w:p w14:paraId="22223558" w14:textId="77777777" w:rsidR="004D554A" w:rsidRPr="004D554A" w:rsidRDefault="004D554A" w:rsidP="004D554A">
      <w:pPr>
        <w:pStyle w:val="Heading2"/>
        <w:spacing w:line="240" w:lineRule="auto"/>
        <w:contextualSpacing/>
      </w:pPr>
      <w:r w:rsidRPr="004D554A">
        <w:t>Exploratory Data Analysis (EDA)</w:t>
      </w:r>
    </w:p>
    <w:p w14:paraId="1565244C" w14:textId="1079B740" w:rsidR="004D554A" w:rsidRPr="004D554A" w:rsidRDefault="004D554A" w:rsidP="004D554A">
      <w:pPr>
        <w:spacing w:line="240" w:lineRule="auto"/>
        <w:contextualSpacing/>
      </w:pPr>
      <w:r w:rsidRPr="004D554A">
        <w:t xml:space="preserve">EDA was conducted on </w:t>
      </w:r>
      <w:r>
        <w:t>the manually labeled</w:t>
      </w:r>
      <w:r w:rsidRPr="004D554A">
        <w:t xml:space="preserve"> and predicted data to understand trends and patterns.</w:t>
      </w:r>
    </w:p>
    <w:p w14:paraId="2D226086" w14:textId="31F2CDE1" w:rsidR="000C04C3" w:rsidRDefault="004D554A" w:rsidP="000C04C3">
      <w:pPr>
        <w:numPr>
          <w:ilvl w:val="0"/>
          <w:numId w:val="4"/>
        </w:numPr>
        <w:spacing w:line="240" w:lineRule="auto"/>
        <w:contextualSpacing/>
      </w:pPr>
      <w:r w:rsidRPr="004D554A">
        <w:rPr>
          <w:b/>
          <w:bCs/>
        </w:rPr>
        <w:t>Time Series Analysis</w:t>
      </w:r>
      <w:r w:rsidRPr="004D554A">
        <w:t>: Plots showing the number of Reddit posts per month were created to identify trends over time, with a special focus on significant events like the release of ChatGPT on November 30, 2022.</w:t>
      </w:r>
    </w:p>
    <w:p w14:paraId="642E3B58" w14:textId="30C5BE4D" w:rsidR="004D554A" w:rsidRDefault="004D554A" w:rsidP="000C04C3">
      <w:pPr>
        <w:spacing w:line="240" w:lineRule="auto"/>
        <w:ind w:left="360"/>
        <w:contextualSpacing/>
        <w:jc w:val="center"/>
      </w:pPr>
      <w:r>
        <w:br/>
      </w:r>
      <w:r>
        <w:rPr>
          <w:noProof/>
        </w:rPr>
        <w:drawing>
          <wp:inline distT="0" distB="0" distL="0" distR="0" wp14:anchorId="7ED4FECC" wp14:editId="562F2631">
            <wp:extent cx="4572000" cy="2286000"/>
            <wp:effectExtent l="0" t="0" r="0" b="0"/>
            <wp:docPr id="160316492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64922" name="Picture 1" descr="A graph with blue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FC91" w14:textId="77777777" w:rsidR="00C73C87" w:rsidRDefault="004D554A" w:rsidP="004D554A">
      <w:pPr>
        <w:spacing w:line="240" w:lineRule="auto"/>
        <w:contextualSpacing/>
        <w:jc w:val="center"/>
      </w:pPr>
      <w:r>
        <w:rPr>
          <w:noProof/>
        </w:rPr>
        <w:drawing>
          <wp:inline distT="0" distB="0" distL="0" distR="0" wp14:anchorId="4021ADDF" wp14:editId="04F8C1CA">
            <wp:extent cx="4572000" cy="2286000"/>
            <wp:effectExtent l="0" t="0" r="0" b="0"/>
            <wp:docPr id="1300353328" name="Picture 2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53328" name="Picture 2" descr="A graph with blue lin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CE00" w14:textId="3C61D039" w:rsidR="004D554A" w:rsidRDefault="004D554A" w:rsidP="004D554A">
      <w:pPr>
        <w:spacing w:line="24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4614D052" wp14:editId="4245A5DC">
            <wp:extent cx="4572000" cy="2286000"/>
            <wp:effectExtent l="0" t="0" r="0" b="0"/>
            <wp:docPr id="1291790896" name="Picture 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90896" name="Picture 3" descr="A graph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2D19" w14:textId="77777777" w:rsidR="00C73C87" w:rsidRDefault="00C73C87" w:rsidP="004D554A">
      <w:pPr>
        <w:spacing w:line="240" w:lineRule="auto"/>
        <w:contextualSpacing/>
        <w:jc w:val="center"/>
      </w:pPr>
    </w:p>
    <w:p w14:paraId="2067DBF2" w14:textId="62834EFD" w:rsidR="004D554A" w:rsidRDefault="004D554A" w:rsidP="00C73C87">
      <w:pPr>
        <w:spacing w:line="240" w:lineRule="auto"/>
        <w:contextualSpacing/>
        <w:jc w:val="center"/>
      </w:pPr>
      <w:r>
        <w:rPr>
          <w:noProof/>
        </w:rPr>
        <w:drawing>
          <wp:inline distT="0" distB="0" distL="0" distR="0" wp14:anchorId="627A22D0" wp14:editId="12D7B25F">
            <wp:extent cx="4572000" cy="2286000"/>
            <wp:effectExtent l="0" t="0" r="0" b="0"/>
            <wp:docPr id="1576487211" name="Picture 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87211" name="Picture 4" descr="A graph with a 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9423" w14:textId="3A74219B" w:rsidR="0075285D" w:rsidRPr="004D554A" w:rsidRDefault="004D554A" w:rsidP="00C73C87">
      <w:pPr>
        <w:spacing w:line="240" w:lineRule="auto"/>
        <w:contextualSpacing/>
        <w:jc w:val="center"/>
      </w:pPr>
      <w:r>
        <w:rPr>
          <w:noProof/>
        </w:rPr>
        <w:drawing>
          <wp:inline distT="0" distB="0" distL="0" distR="0" wp14:anchorId="45216D34" wp14:editId="701CD933">
            <wp:extent cx="4572000" cy="3429000"/>
            <wp:effectExtent l="0" t="0" r="0" b="0"/>
            <wp:docPr id="175081750" name="Picture 1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1750" name="Picture 14" descr="A graph of different colored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85D">
        <w:br w:type="page"/>
      </w:r>
    </w:p>
    <w:p w14:paraId="20FD616C" w14:textId="60A3428F" w:rsidR="004D554A" w:rsidRDefault="004D554A" w:rsidP="004D554A">
      <w:pPr>
        <w:numPr>
          <w:ilvl w:val="0"/>
          <w:numId w:val="4"/>
        </w:numPr>
        <w:spacing w:line="240" w:lineRule="auto"/>
        <w:contextualSpacing/>
      </w:pPr>
      <w:r w:rsidRPr="004D554A">
        <w:rPr>
          <w:b/>
          <w:bCs/>
        </w:rPr>
        <w:lastRenderedPageBreak/>
        <w:t>Sentiment Analysis</w:t>
      </w:r>
      <w:r w:rsidRPr="004D554A">
        <w:t xml:space="preserve">: The average sentiment per month was calculated using </w:t>
      </w:r>
      <w:proofErr w:type="spellStart"/>
      <w:r w:rsidRPr="004D554A">
        <w:t>TextBlob</w:t>
      </w:r>
      <w:r w:rsidR="00B82EFD">
        <w:t>’</w:t>
      </w:r>
      <w:r w:rsidRPr="004D554A">
        <w:t>s</w:t>
      </w:r>
      <w:proofErr w:type="spellEnd"/>
      <w:r w:rsidRPr="004D554A">
        <w:t xml:space="preserve"> sentiment analyzer to assess the emotional tone of the discussions.</w:t>
      </w:r>
    </w:p>
    <w:p w14:paraId="10662A33" w14:textId="7ECCA3EF" w:rsidR="004D554A" w:rsidRDefault="004D554A" w:rsidP="004D554A">
      <w:pPr>
        <w:spacing w:line="240" w:lineRule="auto"/>
        <w:contextualSpacing/>
        <w:jc w:val="center"/>
      </w:pPr>
      <w:r>
        <w:rPr>
          <w:noProof/>
        </w:rPr>
        <w:drawing>
          <wp:inline distT="0" distB="0" distL="0" distR="0" wp14:anchorId="74889B09" wp14:editId="309AEB67">
            <wp:extent cx="4572000" cy="2286000"/>
            <wp:effectExtent l="0" t="0" r="0" b="0"/>
            <wp:docPr id="2096879333" name="Picture 5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79333" name="Picture 5" descr="A graph of blue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3699D" wp14:editId="794D96B1">
            <wp:extent cx="4572000" cy="2286000"/>
            <wp:effectExtent l="0" t="0" r="0" b="0"/>
            <wp:docPr id="1918568547" name="Picture 7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68547" name="Picture 7" descr="A graph of a graph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F674C" wp14:editId="0972199F">
            <wp:extent cx="4572000" cy="2286000"/>
            <wp:effectExtent l="0" t="0" r="0" b="0"/>
            <wp:docPr id="179624945" name="Picture 8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4945" name="Picture 8" descr="A graph with blue lin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0229" w14:textId="3CB413BE" w:rsidR="004D554A" w:rsidRDefault="004D554A" w:rsidP="004D554A">
      <w:pPr>
        <w:spacing w:line="24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1DE03857" wp14:editId="21C809B5">
            <wp:extent cx="4572000" cy="2286000"/>
            <wp:effectExtent l="0" t="0" r="0" b="0"/>
            <wp:docPr id="644668509" name="Picture 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68509" name="Picture 6" descr="A graph with a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4EEA" w14:textId="3393E54E" w:rsidR="004D554A" w:rsidRPr="004D554A" w:rsidRDefault="004D554A" w:rsidP="004D554A">
      <w:pPr>
        <w:spacing w:line="240" w:lineRule="auto"/>
        <w:contextualSpacing/>
        <w:jc w:val="center"/>
      </w:pPr>
      <w:r>
        <w:rPr>
          <w:noProof/>
        </w:rPr>
        <w:drawing>
          <wp:inline distT="0" distB="0" distL="0" distR="0" wp14:anchorId="4BD0AFB6" wp14:editId="6AF411DC">
            <wp:extent cx="4572000" cy="3429000"/>
            <wp:effectExtent l="0" t="0" r="0" b="0"/>
            <wp:docPr id="1613512161" name="Picture 1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12161" name="Picture 13" descr="A graph of different colored lin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EE53" w14:textId="77777777" w:rsidR="0075285D" w:rsidRDefault="0075285D">
      <w:pPr>
        <w:rPr>
          <w:b/>
          <w:bCs/>
          <w:sz w:val="28"/>
          <w:szCs w:val="28"/>
        </w:rPr>
      </w:pPr>
      <w:r>
        <w:br w:type="page"/>
      </w:r>
    </w:p>
    <w:p w14:paraId="365BFEE9" w14:textId="52885A6D" w:rsidR="004D554A" w:rsidRPr="004D554A" w:rsidRDefault="004D554A" w:rsidP="0075285D">
      <w:pPr>
        <w:pStyle w:val="Heading1"/>
      </w:pPr>
      <w:r w:rsidRPr="004D554A">
        <w:lastRenderedPageBreak/>
        <w:t>Machine Learning Models</w:t>
      </w:r>
    </w:p>
    <w:p w14:paraId="024F1487" w14:textId="77777777" w:rsidR="004D554A" w:rsidRPr="004D554A" w:rsidRDefault="004D554A" w:rsidP="004D554A">
      <w:pPr>
        <w:spacing w:line="240" w:lineRule="auto"/>
        <w:contextualSpacing/>
      </w:pPr>
      <w:r w:rsidRPr="004D554A">
        <w:t>We trained two machine learning models to predict the categories of unlabeled data:</w:t>
      </w:r>
    </w:p>
    <w:p w14:paraId="2ED33764" w14:textId="77777777" w:rsidR="004D554A" w:rsidRPr="004D554A" w:rsidRDefault="004D554A" w:rsidP="004D554A">
      <w:pPr>
        <w:numPr>
          <w:ilvl w:val="0"/>
          <w:numId w:val="5"/>
        </w:numPr>
        <w:spacing w:line="240" w:lineRule="auto"/>
        <w:contextualSpacing/>
      </w:pPr>
      <w:r w:rsidRPr="004D554A">
        <w:t>Random Forest Classifier</w:t>
      </w:r>
    </w:p>
    <w:p w14:paraId="7800C195" w14:textId="77777777" w:rsidR="004D554A" w:rsidRPr="004D554A" w:rsidRDefault="004D554A" w:rsidP="004D554A">
      <w:pPr>
        <w:numPr>
          <w:ilvl w:val="0"/>
          <w:numId w:val="5"/>
        </w:numPr>
        <w:spacing w:line="240" w:lineRule="auto"/>
        <w:contextualSpacing/>
      </w:pPr>
      <w:r w:rsidRPr="004D554A">
        <w:t>Support Vector Machine (SVM)</w:t>
      </w:r>
    </w:p>
    <w:p w14:paraId="500F6232" w14:textId="77777777" w:rsidR="004D554A" w:rsidRPr="004D554A" w:rsidRDefault="004D554A" w:rsidP="004D554A">
      <w:pPr>
        <w:pStyle w:val="Heading2"/>
        <w:spacing w:line="240" w:lineRule="auto"/>
        <w:contextualSpacing/>
      </w:pPr>
      <w:r w:rsidRPr="004D554A">
        <w:t>Data Preprocessing:</w:t>
      </w:r>
    </w:p>
    <w:p w14:paraId="7936F5BF" w14:textId="1987F92C" w:rsidR="004D554A" w:rsidRPr="004D554A" w:rsidRDefault="004D554A" w:rsidP="004D554A">
      <w:pPr>
        <w:numPr>
          <w:ilvl w:val="0"/>
          <w:numId w:val="6"/>
        </w:numPr>
        <w:spacing w:line="240" w:lineRule="auto"/>
        <w:contextualSpacing/>
      </w:pPr>
      <w:r w:rsidRPr="004D554A">
        <w:t xml:space="preserve">Text data was cleaned by converting </w:t>
      </w:r>
      <w:r>
        <w:t xml:space="preserve">it </w:t>
      </w:r>
      <w:r w:rsidRPr="004D554A">
        <w:t xml:space="preserve">to lowercase </w:t>
      </w:r>
      <w:r>
        <w:t xml:space="preserve">and </w:t>
      </w:r>
      <w:r w:rsidRPr="004D554A">
        <w:t xml:space="preserve">removing URLs, punctuation, numbers, and </w:t>
      </w:r>
      <w:r w:rsidRPr="004D554A">
        <w:t>stop words</w:t>
      </w:r>
      <w:r w:rsidRPr="004D554A">
        <w:t>.</w:t>
      </w:r>
    </w:p>
    <w:p w14:paraId="4C7E9B92" w14:textId="77777777" w:rsidR="004D554A" w:rsidRPr="004D554A" w:rsidRDefault="004D554A" w:rsidP="004D554A">
      <w:pPr>
        <w:numPr>
          <w:ilvl w:val="0"/>
          <w:numId w:val="6"/>
        </w:numPr>
        <w:spacing w:line="240" w:lineRule="auto"/>
        <w:contextualSpacing/>
      </w:pPr>
      <w:r w:rsidRPr="004D554A">
        <w:t>Lemmatization was applied to reduce words to their base forms.</w:t>
      </w:r>
    </w:p>
    <w:p w14:paraId="3022FB32" w14:textId="77777777" w:rsidR="004D554A" w:rsidRPr="004D554A" w:rsidRDefault="004D554A" w:rsidP="004D554A">
      <w:pPr>
        <w:numPr>
          <w:ilvl w:val="0"/>
          <w:numId w:val="6"/>
        </w:numPr>
        <w:spacing w:line="240" w:lineRule="auto"/>
        <w:contextualSpacing/>
      </w:pPr>
      <w:r w:rsidRPr="004D554A">
        <w:t>The cleaned text was transformed into numerical features using TF-IDF vectorization.</w:t>
      </w:r>
    </w:p>
    <w:p w14:paraId="490B67C2" w14:textId="77777777" w:rsidR="004D554A" w:rsidRPr="004D554A" w:rsidRDefault="004D554A" w:rsidP="004D554A">
      <w:pPr>
        <w:pStyle w:val="Heading2"/>
        <w:spacing w:line="240" w:lineRule="auto"/>
        <w:contextualSpacing/>
      </w:pPr>
      <w:r w:rsidRPr="004D554A">
        <w:t>Model Training:</w:t>
      </w:r>
    </w:p>
    <w:p w14:paraId="5099CD40" w14:textId="73B13AD7" w:rsidR="004D554A" w:rsidRPr="004D554A" w:rsidRDefault="004D554A" w:rsidP="00C73C87">
      <w:pPr>
        <w:numPr>
          <w:ilvl w:val="0"/>
          <w:numId w:val="7"/>
        </w:numPr>
        <w:spacing w:line="240" w:lineRule="auto"/>
        <w:contextualSpacing/>
      </w:pPr>
      <w:r w:rsidRPr="004D554A">
        <w:t>The models were trained using the manually labeled data</w:t>
      </w:r>
      <w:r w:rsidR="00C73C87">
        <w:t xml:space="preserve"> through m</w:t>
      </w:r>
      <w:r w:rsidRPr="004D554A">
        <w:t xml:space="preserve">ultilabel classification </w:t>
      </w:r>
      <w:r w:rsidR="00C73C87">
        <w:t>(the categories are not mutually exclusive)</w:t>
      </w:r>
    </w:p>
    <w:p w14:paraId="37640211" w14:textId="77777777" w:rsidR="004D554A" w:rsidRDefault="004D554A" w:rsidP="004D554A">
      <w:pPr>
        <w:numPr>
          <w:ilvl w:val="0"/>
          <w:numId w:val="7"/>
        </w:numPr>
        <w:spacing w:line="240" w:lineRule="auto"/>
        <w:contextualSpacing/>
      </w:pPr>
      <w:r w:rsidRPr="004D554A">
        <w:t>The data was split into training and validation sets using an 80/20 split.</w:t>
      </w:r>
    </w:p>
    <w:p w14:paraId="0CA38416" w14:textId="473D399A" w:rsidR="00C73C87" w:rsidRPr="004D554A" w:rsidRDefault="00C73C87" w:rsidP="00C73C87">
      <w:pPr>
        <w:numPr>
          <w:ilvl w:val="0"/>
          <w:numId w:val="8"/>
        </w:numPr>
        <w:spacing w:line="240" w:lineRule="auto"/>
        <w:contextualSpacing/>
      </w:pPr>
      <w:r>
        <w:t xml:space="preserve">We used the following evaluation metrics: </w:t>
      </w:r>
      <w:r w:rsidRPr="004D554A">
        <w:t>Precision</w:t>
      </w:r>
      <w:r>
        <w:t xml:space="preserve">, </w:t>
      </w:r>
      <w:r w:rsidRPr="004D554A">
        <w:t>Recall</w:t>
      </w:r>
      <w:r>
        <w:t xml:space="preserve">, </w:t>
      </w:r>
      <w:r w:rsidRPr="004D554A">
        <w:t>F1-Score</w:t>
      </w:r>
      <w:r>
        <w:t xml:space="preserve">, and </w:t>
      </w:r>
      <w:r w:rsidRPr="004D554A">
        <w:t>Support (number of occurrences of each class in the validation set)</w:t>
      </w:r>
    </w:p>
    <w:p w14:paraId="75A75AAC" w14:textId="780EE527" w:rsidR="00C73C87" w:rsidRPr="004D554A" w:rsidRDefault="00C73C87" w:rsidP="000C04C3">
      <w:pPr>
        <w:spacing w:line="240" w:lineRule="auto"/>
        <w:contextualSpacing/>
      </w:pPr>
    </w:p>
    <w:p w14:paraId="0EAAC5EC" w14:textId="77777777" w:rsidR="004D554A" w:rsidRPr="004D554A" w:rsidRDefault="004D554A" w:rsidP="004D554A">
      <w:pPr>
        <w:spacing w:line="240" w:lineRule="auto"/>
        <w:contextualSpacing/>
      </w:pPr>
      <w:r w:rsidRPr="004D554A">
        <w:rPr>
          <w:b/>
          <w:bCs/>
        </w:rPr>
        <w:t>Model Performance:</w:t>
      </w:r>
    </w:p>
    <w:p w14:paraId="4877A1C3" w14:textId="77777777" w:rsidR="004D554A" w:rsidRPr="004D554A" w:rsidRDefault="004D554A" w:rsidP="004D554A">
      <w:pPr>
        <w:spacing w:line="240" w:lineRule="auto"/>
        <w:contextualSpacing/>
      </w:pPr>
      <w:r w:rsidRPr="004D554A">
        <w:rPr>
          <w:b/>
          <w:bCs/>
        </w:rPr>
        <w:t>Random Forest: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27"/>
        <w:gridCol w:w="1240"/>
        <w:gridCol w:w="905"/>
        <w:gridCol w:w="1186"/>
        <w:gridCol w:w="1093"/>
      </w:tblGrid>
      <w:tr w:rsidR="004D554A" w:rsidRPr="004D554A" w14:paraId="5EDF3E97" w14:textId="77777777" w:rsidTr="004D554A">
        <w:trPr>
          <w:jc w:val="center"/>
        </w:trPr>
        <w:tc>
          <w:tcPr>
            <w:tcW w:w="0" w:type="auto"/>
            <w:hideMark/>
          </w:tcPr>
          <w:p w14:paraId="30858411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Category</w:t>
            </w:r>
          </w:p>
        </w:tc>
        <w:tc>
          <w:tcPr>
            <w:tcW w:w="0" w:type="auto"/>
            <w:hideMark/>
          </w:tcPr>
          <w:p w14:paraId="0D284BEF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Precision</w:t>
            </w:r>
          </w:p>
        </w:tc>
        <w:tc>
          <w:tcPr>
            <w:tcW w:w="0" w:type="auto"/>
            <w:hideMark/>
          </w:tcPr>
          <w:p w14:paraId="5DF5B570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Recall</w:t>
            </w:r>
          </w:p>
        </w:tc>
        <w:tc>
          <w:tcPr>
            <w:tcW w:w="0" w:type="auto"/>
            <w:hideMark/>
          </w:tcPr>
          <w:p w14:paraId="363E6A92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F1-Score</w:t>
            </w:r>
          </w:p>
        </w:tc>
        <w:tc>
          <w:tcPr>
            <w:tcW w:w="0" w:type="auto"/>
            <w:hideMark/>
          </w:tcPr>
          <w:p w14:paraId="138B3790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Support</w:t>
            </w:r>
          </w:p>
        </w:tc>
      </w:tr>
      <w:tr w:rsidR="004D554A" w:rsidRPr="004D554A" w14:paraId="144CA553" w14:textId="77777777" w:rsidTr="004D554A">
        <w:trPr>
          <w:jc w:val="center"/>
        </w:trPr>
        <w:tc>
          <w:tcPr>
            <w:tcW w:w="0" w:type="auto"/>
            <w:hideMark/>
          </w:tcPr>
          <w:p w14:paraId="3571184C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C1 Work</w:t>
            </w:r>
          </w:p>
        </w:tc>
        <w:tc>
          <w:tcPr>
            <w:tcW w:w="0" w:type="auto"/>
            <w:hideMark/>
          </w:tcPr>
          <w:p w14:paraId="4EBDF599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1.00</w:t>
            </w:r>
          </w:p>
        </w:tc>
        <w:tc>
          <w:tcPr>
            <w:tcW w:w="0" w:type="auto"/>
            <w:hideMark/>
          </w:tcPr>
          <w:p w14:paraId="6883CE30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0.10</w:t>
            </w:r>
          </w:p>
        </w:tc>
        <w:tc>
          <w:tcPr>
            <w:tcW w:w="0" w:type="auto"/>
            <w:hideMark/>
          </w:tcPr>
          <w:p w14:paraId="2389FEF3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0.18</w:t>
            </w:r>
          </w:p>
        </w:tc>
        <w:tc>
          <w:tcPr>
            <w:tcW w:w="0" w:type="auto"/>
            <w:hideMark/>
          </w:tcPr>
          <w:p w14:paraId="00067F42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10</w:t>
            </w:r>
          </w:p>
        </w:tc>
      </w:tr>
      <w:tr w:rsidR="004D554A" w:rsidRPr="004D554A" w14:paraId="0F6610F8" w14:textId="77777777" w:rsidTr="004D554A">
        <w:trPr>
          <w:jc w:val="center"/>
        </w:trPr>
        <w:tc>
          <w:tcPr>
            <w:tcW w:w="0" w:type="auto"/>
            <w:hideMark/>
          </w:tcPr>
          <w:p w14:paraId="5B6F2A48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C2 Worker</w:t>
            </w:r>
          </w:p>
        </w:tc>
        <w:tc>
          <w:tcPr>
            <w:tcW w:w="0" w:type="auto"/>
            <w:hideMark/>
          </w:tcPr>
          <w:p w14:paraId="52B5FE71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0.61</w:t>
            </w:r>
          </w:p>
        </w:tc>
        <w:tc>
          <w:tcPr>
            <w:tcW w:w="0" w:type="auto"/>
            <w:hideMark/>
          </w:tcPr>
          <w:p w14:paraId="2AEF0719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0.33</w:t>
            </w:r>
          </w:p>
        </w:tc>
        <w:tc>
          <w:tcPr>
            <w:tcW w:w="0" w:type="auto"/>
            <w:hideMark/>
          </w:tcPr>
          <w:p w14:paraId="2EF01FF4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0.43</w:t>
            </w:r>
          </w:p>
        </w:tc>
        <w:tc>
          <w:tcPr>
            <w:tcW w:w="0" w:type="auto"/>
            <w:hideMark/>
          </w:tcPr>
          <w:p w14:paraId="4D068D43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33</w:t>
            </w:r>
          </w:p>
        </w:tc>
      </w:tr>
      <w:tr w:rsidR="004D554A" w:rsidRPr="004D554A" w14:paraId="1730E890" w14:textId="77777777" w:rsidTr="004D554A">
        <w:trPr>
          <w:jc w:val="center"/>
        </w:trPr>
        <w:tc>
          <w:tcPr>
            <w:tcW w:w="0" w:type="auto"/>
            <w:hideMark/>
          </w:tcPr>
          <w:p w14:paraId="59A5B476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C3 Workforce</w:t>
            </w:r>
          </w:p>
        </w:tc>
        <w:tc>
          <w:tcPr>
            <w:tcW w:w="0" w:type="auto"/>
            <w:hideMark/>
          </w:tcPr>
          <w:p w14:paraId="4508FFD0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0.00</w:t>
            </w:r>
          </w:p>
        </w:tc>
        <w:tc>
          <w:tcPr>
            <w:tcW w:w="0" w:type="auto"/>
            <w:hideMark/>
          </w:tcPr>
          <w:p w14:paraId="054AAC74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0.00</w:t>
            </w:r>
          </w:p>
        </w:tc>
        <w:tc>
          <w:tcPr>
            <w:tcW w:w="0" w:type="auto"/>
            <w:hideMark/>
          </w:tcPr>
          <w:p w14:paraId="1CC6821C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0.00</w:t>
            </w:r>
          </w:p>
        </w:tc>
        <w:tc>
          <w:tcPr>
            <w:tcW w:w="0" w:type="auto"/>
            <w:hideMark/>
          </w:tcPr>
          <w:p w14:paraId="067A26D8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16</w:t>
            </w:r>
          </w:p>
        </w:tc>
      </w:tr>
    </w:tbl>
    <w:p w14:paraId="4A56A9B7" w14:textId="77777777" w:rsidR="004D554A" w:rsidRPr="004D554A" w:rsidRDefault="004D554A" w:rsidP="004D554A">
      <w:pPr>
        <w:spacing w:line="240" w:lineRule="auto"/>
        <w:contextualSpacing/>
      </w:pPr>
      <w:r w:rsidRPr="004D554A">
        <w:rPr>
          <w:b/>
          <w:bCs/>
        </w:rPr>
        <w:t>SVM: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27"/>
        <w:gridCol w:w="1240"/>
        <w:gridCol w:w="905"/>
        <w:gridCol w:w="1186"/>
        <w:gridCol w:w="1093"/>
      </w:tblGrid>
      <w:tr w:rsidR="004D554A" w:rsidRPr="004D554A" w14:paraId="4C65389E" w14:textId="77777777" w:rsidTr="004D554A">
        <w:trPr>
          <w:jc w:val="center"/>
        </w:trPr>
        <w:tc>
          <w:tcPr>
            <w:tcW w:w="0" w:type="auto"/>
            <w:hideMark/>
          </w:tcPr>
          <w:p w14:paraId="79B99D4E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Category</w:t>
            </w:r>
          </w:p>
        </w:tc>
        <w:tc>
          <w:tcPr>
            <w:tcW w:w="0" w:type="auto"/>
            <w:hideMark/>
          </w:tcPr>
          <w:p w14:paraId="60D4B2A5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Precision</w:t>
            </w:r>
          </w:p>
        </w:tc>
        <w:tc>
          <w:tcPr>
            <w:tcW w:w="0" w:type="auto"/>
            <w:hideMark/>
          </w:tcPr>
          <w:p w14:paraId="5AD640C7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Recall</w:t>
            </w:r>
          </w:p>
        </w:tc>
        <w:tc>
          <w:tcPr>
            <w:tcW w:w="0" w:type="auto"/>
            <w:hideMark/>
          </w:tcPr>
          <w:p w14:paraId="687FEE27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F1-Score</w:t>
            </w:r>
          </w:p>
        </w:tc>
        <w:tc>
          <w:tcPr>
            <w:tcW w:w="0" w:type="auto"/>
            <w:hideMark/>
          </w:tcPr>
          <w:p w14:paraId="0EE04289" w14:textId="77777777" w:rsidR="004D554A" w:rsidRPr="004D554A" w:rsidRDefault="004D554A" w:rsidP="004D554A">
            <w:pPr>
              <w:spacing w:after="160"/>
              <w:contextualSpacing/>
              <w:rPr>
                <w:b/>
                <w:bCs/>
              </w:rPr>
            </w:pPr>
            <w:r w:rsidRPr="004D554A">
              <w:rPr>
                <w:b/>
                <w:bCs/>
              </w:rPr>
              <w:t>Support</w:t>
            </w:r>
          </w:p>
        </w:tc>
      </w:tr>
      <w:tr w:rsidR="004D554A" w:rsidRPr="004D554A" w14:paraId="5D593259" w14:textId="77777777" w:rsidTr="004D554A">
        <w:trPr>
          <w:jc w:val="center"/>
        </w:trPr>
        <w:tc>
          <w:tcPr>
            <w:tcW w:w="0" w:type="auto"/>
            <w:hideMark/>
          </w:tcPr>
          <w:p w14:paraId="6239DDBD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C1 Work</w:t>
            </w:r>
          </w:p>
        </w:tc>
        <w:tc>
          <w:tcPr>
            <w:tcW w:w="0" w:type="auto"/>
            <w:hideMark/>
          </w:tcPr>
          <w:p w14:paraId="60FC7B6B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0.00</w:t>
            </w:r>
          </w:p>
        </w:tc>
        <w:tc>
          <w:tcPr>
            <w:tcW w:w="0" w:type="auto"/>
            <w:hideMark/>
          </w:tcPr>
          <w:p w14:paraId="511796F4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0.00</w:t>
            </w:r>
          </w:p>
        </w:tc>
        <w:tc>
          <w:tcPr>
            <w:tcW w:w="0" w:type="auto"/>
            <w:hideMark/>
          </w:tcPr>
          <w:p w14:paraId="1106FBBD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0.00</w:t>
            </w:r>
          </w:p>
        </w:tc>
        <w:tc>
          <w:tcPr>
            <w:tcW w:w="0" w:type="auto"/>
            <w:hideMark/>
          </w:tcPr>
          <w:p w14:paraId="53F4471E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10</w:t>
            </w:r>
          </w:p>
        </w:tc>
      </w:tr>
      <w:tr w:rsidR="004D554A" w:rsidRPr="004D554A" w14:paraId="249073D3" w14:textId="77777777" w:rsidTr="004D554A">
        <w:trPr>
          <w:jc w:val="center"/>
        </w:trPr>
        <w:tc>
          <w:tcPr>
            <w:tcW w:w="0" w:type="auto"/>
            <w:hideMark/>
          </w:tcPr>
          <w:p w14:paraId="41ED621D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C2 Worker</w:t>
            </w:r>
          </w:p>
        </w:tc>
        <w:tc>
          <w:tcPr>
            <w:tcW w:w="0" w:type="auto"/>
            <w:hideMark/>
          </w:tcPr>
          <w:p w14:paraId="4AD9CDF3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0.69</w:t>
            </w:r>
          </w:p>
        </w:tc>
        <w:tc>
          <w:tcPr>
            <w:tcW w:w="0" w:type="auto"/>
            <w:hideMark/>
          </w:tcPr>
          <w:p w14:paraId="20BEADD5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0.27</w:t>
            </w:r>
          </w:p>
        </w:tc>
        <w:tc>
          <w:tcPr>
            <w:tcW w:w="0" w:type="auto"/>
            <w:hideMark/>
          </w:tcPr>
          <w:p w14:paraId="4E1F93F4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0.39</w:t>
            </w:r>
          </w:p>
        </w:tc>
        <w:tc>
          <w:tcPr>
            <w:tcW w:w="0" w:type="auto"/>
            <w:hideMark/>
          </w:tcPr>
          <w:p w14:paraId="2C7BCDBC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33</w:t>
            </w:r>
          </w:p>
        </w:tc>
      </w:tr>
      <w:tr w:rsidR="004D554A" w:rsidRPr="004D554A" w14:paraId="7D2D8B69" w14:textId="77777777" w:rsidTr="004D554A">
        <w:trPr>
          <w:jc w:val="center"/>
        </w:trPr>
        <w:tc>
          <w:tcPr>
            <w:tcW w:w="0" w:type="auto"/>
            <w:hideMark/>
          </w:tcPr>
          <w:p w14:paraId="54B826EA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C3 Workforce</w:t>
            </w:r>
          </w:p>
        </w:tc>
        <w:tc>
          <w:tcPr>
            <w:tcW w:w="0" w:type="auto"/>
            <w:hideMark/>
          </w:tcPr>
          <w:p w14:paraId="37B9C0DD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0.50</w:t>
            </w:r>
          </w:p>
        </w:tc>
        <w:tc>
          <w:tcPr>
            <w:tcW w:w="0" w:type="auto"/>
            <w:hideMark/>
          </w:tcPr>
          <w:p w14:paraId="6C28C0AA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0.12</w:t>
            </w:r>
          </w:p>
        </w:tc>
        <w:tc>
          <w:tcPr>
            <w:tcW w:w="0" w:type="auto"/>
            <w:hideMark/>
          </w:tcPr>
          <w:p w14:paraId="7274268D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0.20</w:t>
            </w:r>
          </w:p>
        </w:tc>
        <w:tc>
          <w:tcPr>
            <w:tcW w:w="0" w:type="auto"/>
            <w:hideMark/>
          </w:tcPr>
          <w:p w14:paraId="6CF7E588" w14:textId="77777777" w:rsidR="004D554A" w:rsidRPr="004D554A" w:rsidRDefault="004D554A" w:rsidP="004D554A">
            <w:pPr>
              <w:spacing w:after="160"/>
              <w:contextualSpacing/>
            </w:pPr>
            <w:r w:rsidRPr="004D554A">
              <w:t>16</w:t>
            </w:r>
          </w:p>
        </w:tc>
      </w:tr>
    </w:tbl>
    <w:p w14:paraId="766DAE9D" w14:textId="77777777" w:rsidR="00610156" w:rsidRDefault="00610156" w:rsidP="004D554A">
      <w:pPr>
        <w:spacing w:line="240" w:lineRule="auto"/>
        <w:contextualSpacing/>
        <w:rPr>
          <w:b/>
          <w:bCs/>
        </w:rPr>
      </w:pPr>
    </w:p>
    <w:p w14:paraId="574A48D5" w14:textId="71A23239" w:rsidR="004D554A" w:rsidRPr="004D554A" w:rsidRDefault="004D554A" w:rsidP="004D554A">
      <w:pPr>
        <w:spacing w:line="240" w:lineRule="auto"/>
        <w:contextualSpacing/>
      </w:pPr>
      <w:r w:rsidRPr="004D554A">
        <w:rPr>
          <w:b/>
          <w:bCs/>
        </w:rPr>
        <w:t>Predicted Posts per Category and Model:</w:t>
      </w:r>
    </w:p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1662"/>
        <w:gridCol w:w="1893"/>
        <w:gridCol w:w="726"/>
      </w:tblGrid>
      <w:tr w:rsidR="004D554A" w:rsidRPr="004D554A" w14:paraId="5DD34FFA" w14:textId="77777777" w:rsidTr="004D55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57D8FFCD" w14:textId="77777777" w:rsidR="004D554A" w:rsidRPr="004D554A" w:rsidRDefault="004D554A" w:rsidP="004D554A">
            <w:pPr>
              <w:spacing w:after="160"/>
              <w:contextualSpacing/>
              <w:jc w:val="left"/>
              <w:rPr>
                <w:b/>
                <w:bCs/>
              </w:rPr>
            </w:pPr>
            <w:r w:rsidRPr="004D554A">
              <w:rPr>
                <w:b/>
                <w:bCs/>
              </w:rPr>
              <w:t>Category</w:t>
            </w:r>
          </w:p>
        </w:tc>
        <w:tc>
          <w:tcPr>
            <w:tcW w:w="0" w:type="auto"/>
            <w:hideMark/>
          </w:tcPr>
          <w:p w14:paraId="3ADA2EF2" w14:textId="77777777" w:rsidR="004D554A" w:rsidRPr="004D554A" w:rsidRDefault="004D554A" w:rsidP="004D554A">
            <w:pPr>
              <w:spacing w:after="160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D554A">
              <w:rPr>
                <w:b/>
                <w:bCs/>
              </w:rPr>
              <w:t>Random Forest</w:t>
            </w:r>
          </w:p>
        </w:tc>
        <w:tc>
          <w:tcPr>
            <w:tcW w:w="0" w:type="auto"/>
            <w:hideMark/>
          </w:tcPr>
          <w:p w14:paraId="5F47BABA" w14:textId="77777777" w:rsidR="004D554A" w:rsidRPr="004D554A" w:rsidRDefault="004D554A" w:rsidP="004D554A">
            <w:pPr>
              <w:spacing w:after="160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D554A">
              <w:rPr>
                <w:b/>
                <w:bCs/>
              </w:rPr>
              <w:t>SVM</w:t>
            </w:r>
          </w:p>
        </w:tc>
      </w:tr>
      <w:tr w:rsidR="004D554A" w:rsidRPr="004D554A" w14:paraId="4B1F6FEE" w14:textId="77777777" w:rsidTr="004D5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024EE" w14:textId="77777777" w:rsidR="004D554A" w:rsidRPr="004D554A" w:rsidRDefault="004D554A" w:rsidP="004D554A">
            <w:pPr>
              <w:spacing w:after="160"/>
              <w:contextualSpacing/>
              <w:jc w:val="left"/>
            </w:pPr>
            <w:r w:rsidRPr="004D554A">
              <w:t>C1 Work</w:t>
            </w:r>
          </w:p>
        </w:tc>
        <w:tc>
          <w:tcPr>
            <w:tcW w:w="0" w:type="auto"/>
            <w:hideMark/>
          </w:tcPr>
          <w:p w14:paraId="168582A6" w14:textId="77777777" w:rsidR="004D554A" w:rsidRPr="004D554A" w:rsidRDefault="004D554A" w:rsidP="004D554A">
            <w:pPr>
              <w:spacing w:after="16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554A">
              <w:t>0</w:t>
            </w:r>
          </w:p>
        </w:tc>
        <w:tc>
          <w:tcPr>
            <w:tcW w:w="0" w:type="auto"/>
            <w:hideMark/>
          </w:tcPr>
          <w:p w14:paraId="1AF1D906" w14:textId="77777777" w:rsidR="004D554A" w:rsidRPr="004D554A" w:rsidRDefault="004D554A" w:rsidP="004D554A">
            <w:pPr>
              <w:spacing w:after="16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554A">
              <w:t>10</w:t>
            </w:r>
          </w:p>
        </w:tc>
      </w:tr>
      <w:tr w:rsidR="004D554A" w:rsidRPr="004D554A" w14:paraId="74318B20" w14:textId="77777777" w:rsidTr="004D55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5D282" w14:textId="77777777" w:rsidR="004D554A" w:rsidRPr="004D554A" w:rsidRDefault="004D554A" w:rsidP="004D554A">
            <w:pPr>
              <w:spacing w:after="160"/>
              <w:contextualSpacing/>
              <w:jc w:val="left"/>
            </w:pPr>
            <w:r w:rsidRPr="004D554A">
              <w:t>C2 Worker</w:t>
            </w:r>
          </w:p>
        </w:tc>
        <w:tc>
          <w:tcPr>
            <w:tcW w:w="0" w:type="auto"/>
            <w:hideMark/>
          </w:tcPr>
          <w:p w14:paraId="30397EEC" w14:textId="77777777" w:rsidR="004D554A" w:rsidRPr="004D554A" w:rsidRDefault="004D554A" w:rsidP="004D554A">
            <w:pPr>
              <w:spacing w:after="16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54A">
              <w:t>920</w:t>
            </w:r>
          </w:p>
        </w:tc>
        <w:tc>
          <w:tcPr>
            <w:tcW w:w="0" w:type="auto"/>
            <w:hideMark/>
          </w:tcPr>
          <w:p w14:paraId="28C6F855" w14:textId="77777777" w:rsidR="004D554A" w:rsidRPr="004D554A" w:rsidRDefault="004D554A" w:rsidP="004D554A">
            <w:pPr>
              <w:spacing w:after="16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54A">
              <w:t>942</w:t>
            </w:r>
          </w:p>
        </w:tc>
      </w:tr>
      <w:tr w:rsidR="004D554A" w:rsidRPr="004D554A" w14:paraId="0F06C88A" w14:textId="77777777" w:rsidTr="004D5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B337F2" w14:textId="77777777" w:rsidR="004D554A" w:rsidRPr="004D554A" w:rsidRDefault="004D554A" w:rsidP="004D554A">
            <w:pPr>
              <w:spacing w:after="160"/>
              <w:contextualSpacing/>
              <w:jc w:val="left"/>
            </w:pPr>
            <w:r w:rsidRPr="004D554A">
              <w:t>C3 Workforce</w:t>
            </w:r>
          </w:p>
        </w:tc>
        <w:tc>
          <w:tcPr>
            <w:tcW w:w="0" w:type="auto"/>
            <w:hideMark/>
          </w:tcPr>
          <w:p w14:paraId="1576195B" w14:textId="77777777" w:rsidR="004D554A" w:rsidRPr="004D554A" w:rsidRDefault="004D554A" w:rsidP="004D554A">
            <w:pPr>
              <w:spacing w:after="16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554A">
              <w:t>7</w:t>
            </w:r>
          </w:p>
        </w:tc>
        <w:tc>
          <w:tcPr>
            <w:tcW w:w="0" w:type="auto"/>
            <w:hideMark/>
          </w:tcPr>
          <w:p w14:paraId="6EB774BF" w14:textId="77777777" w:rsidR="004D554A" w:rsidRPr="004D554A" w:rsidRDefault="004D554A" w:rsidP="004D554A">
            <w:pPr>
              <w:spacing w:after="16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554A">
              <w:t>61</w:t>
            </w:r>
          </w:p>
        </w:tc>
      </w:tr>
    </w:tbl>
    <w:p w14:paraId="12480112" w14:textId="77777777" w:rsidR="004D554A" w:rsidRPr="004D554A" w:rsidRDefault="004D554A" w:rsidP="004D554A">
      <w:pPr>
        <w:spacing w:line="240" w:lineRule="auto"/>
        <w:contextualSpacing/>
      </w:pPr>
      <w:r w:rsidRPr="004D554A">
        <w:rPr>
          <w:b/>
          <w:bCs/>
        </w:rPr>
        <w:t>Model Selection:</w:t>
      </w:r>
    </w:p>
    <w:p w14:paraId="6F5DC616" w14:textId="77777777" w:rsidR="004D554A" w:rsidRPr="004D554A" w:rsidRDefault="004D554A" w:rsidP="004D554A">
      <w:pPr>
        <w:numPr>
          <w:ilvl w:val="0"/>
          <w:numId w:val="9"/>
        </w:numPr>
        <w:spacing w:line="240" w:lineRule="auto"/>
        <w:contextualSpacing/>
      </w:pPr>
      <w:r w:rsidRPr="004D554A">
        <w:t>Both models struggled with predicting C1 Work and C3 Workforce due to low support and class imbalance.</w:t>
      </w:r>
    </w:p>
    <w:p w14:paraId="7B851CD2" w14:textId="77777777" w:rsidR="004D554A" w:rsidRDefault="004D554A" w:rsidP="004D554A">
      <w:pPr>
        <w:numPr>
          <w:ilvl w:val="0"/>
          <w:numId w:val="9"/>
        </w:numPr>
        <w:spacing w:line="240" w:lineRule="auto"/>
        <w:contextualSpacing/>
      </w:pPr>
      <w:r w:rsidRPr="004D554A">
        <w:t>The Random Forest model had a higher F1-Score for C2 Worker, so it was selected for further analysis.</w:t>
      </w:r>
    </w:p>
    <w:p w14:paraId="1EE6C54D" w14:textId="162BCDA1" w:rsidR="00610156" w:rsidRPr="004D554A" w:rsidRDefault="0075285D" w:rsidP="0075285D">
      <w:r>
        <w:br w:type="page"/>
      </w:r>
    </w:p>
    <w:p w14:paraId="3CAF949B" w14:textId="77777777" w:rsidR="004D554A" w:rsidRPr="004D554A" w:rsidRDefault="004D554A" w:rsidP="0075285D">
      <w:pPr>
        <w:pStyle w:val="Heading1"/>
      </w:pPr>
      <w:r w:rsidRPr="004D554A">
        <w:lastRenderedPageBreak/>
        <w:t>Topic Modeling</w:t>
      </w:r>
    </w:p>
    <w:p w14:paraId="36E4E2F0" w14:textId="77777777" w:rsidR="004D554A" w:rsidRPr="004D554A" w:rsidRDefault="004D554A" w:rsidP="004D554A">
      <w:pPr>
        <w:spacing w:line="240" w:lineRule="auto"/>
        <w:contextualSpacing/>
      </w:pPr>
      <w:r w:rsidRPr="004D554A">
        <w:t>Topic modeling was performed using Latent Dirichlet Allocation (LDA) on four datasets:</w:t>
      </w:r>
    </w:p>
    <w:p w14:paraId="05E2E8DC" w14:textId="2666E6D4" w:rsidR="004D554A" w:rsidRDefault="004D554A" w:rsidP="004D554A">
      <w:pPr>
        <w:numPr>
          <w:ilvl w:val="0"/>
          <w:numId w:val="10"/>
        </w:numPr>
        <w:spacing w:line="240" w:lineRule="auto"/>
        <w:contextualSpacing/>
      </w:pPr>
      <w:r w:rsidRPr="004D554A">
        <w:t xml:space="preserve">Manually Labeled Data for All </w:t>
      </w:r>
      <w:r w:rsidR="00B82EFD">
        <w:t xml:space="preserve">3 </w:t>
      </w:r>
      <w:r w:rsidRPr="004D554A">
        <w:t>Categories</w:t>
      </w:r>
      <w:r w:rsidR="00B82EFD">
        <w:t>:</w:t>
      </w:r>
    </w:p>
    <w:p w14:paraId="1A254A1B" w14:textId="6B8D3054" w:rsidR="00B82EFD" w:rsidRPr="004D554A" w:rsidRDefault="00B82EFD" w:rsidP="00B82EFD">
      <w:pPr>
        <w:numPr>
          <w:ilvl w:val="1"/>
          <w:numId w:val="10"/>
        </w:numPr>
        <w:spacing w:line="240" w:lineRule="auto"/>
        <w:contextualSpacing/>
      </w:pPr>
      <w:r w:rsidRPr="004D554A">
        <w:t>C1 Work</w:t>
      </w:r>
    </w:p>
    <w:p w14:paraId="2398ACAD" w14:textId="1BA66213" w:rsidR="00B82EFD" w:rsidRPr="004D554A" w:rsidRDefault="00B82EFD" w:rsidP="00B82EFD">
      <w:pPr>
        <w:numPr>
          <w:ilvl w:val="1"/>
          <w:numId w:val="10"/>
        </w:numPr>
        <w:spacing w:line="240" w:lineRule="auto"/>
        <w:contextualSpacing/>
      </w:pPr>
      <w:r w:rsidRPr="004D554A">
        <w:t>C2 Worker</w:t>
      </w:r>
    </w:p>
    <w:p w14:paraId="33252B89" w14:textId="590D2E2B" w:rsidR="00B82EFD" w:rsidRPr="004D554A" w:rsidRDefault="00B82EFD" w:rsidP="00B82EFD">
      <w:pPr>
        <w:numPr>
          <w:ilvl w:val="1"/>
          <w:numId w:val="10"/>
        </w:numPr>
        <w:spacing w:line="240" w:lineRule="auto"/>
        <w:contextualSpacing/>
      </w:pPr>
      <w:r w:rsidRPr="004D554A">
        <w:t>C3 Workforce</w:t>
      </w:r>
    </w:p>
    <w:p w14:paraId="665934DB" w14:textId="77777777" w:rsidR="004D554A" w:rsidRPr="004D554A" w:rsidRDefault="004D554A" w:rsidP="004D554A">
      <w:pPr>
        <w:numPr>
          <w:ilvl w:val="0"/>
          <w:numId w:val="10"/>
        </w:numPr>
        <w:spacing w:line="240" w:lineRule="auto"/>
        <w:contextualSpacing/>
      </w:pPr>
      <w:r w:rsidRPr="004D554A">
        <w:t>Predicted Data for C2 Worker</w:t>
      </w:r>
    </w:p>
    <w:p w14:paraId="074D9ACA" w14:textId="77777777" w:rsidR="004D554A" w:rsidRPr="004D554A" w:rsidRDefault="004D554A" w:rsidP="004D554A">
      <w:pPr>
        <w:spacing w:line="240" w:lineRule="auto"/>
        <w:contextualSpacing/>
      </w:pPr>
      <w:r w:rsidRPr="004D554A">
        <w:rPr>
          <w:b/>
          <w:bCs/>
        </w:rPr>
        <w:t>Results Interpretation:</w:t>
      </w:r>
    </w:p>
    <w:p w14:paraId="4737FA12" w14:textId="77777777" w:rsidR="004D554A" w:rsidRPr="004D554A" w:rsidRDefault="004D554A" w:rsidP="004D554A">
      <w:pPr>
        <w:numPr>
          <w:ilvl w:val="0"/>
          <w:numId w:val="11"/>
        </w:numPr>
        <w:spacing w:line="240" w:lineRule="auto"/>
        <w:contextualSpacing/>
      </w:pPr>
      <w:r w:rsidRPr="004D554A">
        <w:t>The topics generated were interpreted to understand prevalent themes in each category.</w:t>
      </w:r>
    </w:p>
    <w:p w14:paraId="176A6DD7" w14:textId="77777777" w:rsidR="00610156" w:rsidRDefault="00610156" w:rsidP="004D554A">
      <w:pPr>
        <w:spacing w:line="240" w:lineRule="auto"/>
        <w:contextualSpacing/>
        <w:rPr>
          <w:b/>
          <w:bCs/>
        </w:rPr>
      </w:pPr>
    </w:p>
    <w:p w14:paraId="7183CA14" w14:textId="3766DDD3" w:rsidR="00610156" w:rsidRDefault="00B82EFD" w:rsidP="004D554A">
      <w:pPr>
        <w:spacing w:line="240" w:lineRule="auto"/>
        <w:contextualSpacing/>
        <w:rPr>
          <w:b/>
          <w:bCs/>
        </w:rPr>
      </w:pPr>
      <w:r w:rsidRPr="00B82EFD">
        <w:rPr>
          <w:b/>
          <w:bCs/>
        </w:rPr>
        <w:drawing>
          <wp:inline distT="0" distB="0" distL="0" distR="0" wp14:anchorId="0058B91B" wp14:editId="33FA6959">
            <wp:extent cx="5943600" cy="3293110"/>
            <wp:effectExtent l="0" t="0" r="0" b="0"/>
            <wp:docPr id="1994433701" name="Picture 1" descr="A graph with a bar chart and a bar chart with a bar chart and a bar chart with a bar chart and a bar chart with a bar chart and a bar chart with a bar chart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33701" name="Picture 1" descr="A graph with a bar chart and a bar chart with a bar chart and a bar chart with a bar chart and a bar chart with a bar chart and a bar chart with a bar chart a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0210" w14:textId="79951AB8" w:rsidR="00B82EFD" w:rsidRDefault="00B82EFD" w:rsidP="00B82EFD">
      <w:pPr>
        <w:spacing w:line="240" w:lineRule="auto"/>
        <w:contextualSpacing/>
        <w:jc w:val="center"/>
        <w:rPr>
          <w:i/>
          <w:iCs/>
        </w:rPr>
      </w:pPr>
      <w:r w:rsidRPr="00B82EFD">
        <w:rPr>
          <w:i/>
          <w:iCs/>
        </w:rPr>
        <w:t>C1</w:t>
      </w:r>
      <w:r w:rsidRPr="00B82EFD">
        <w:rPr>
          <w:i/>
          <w:iCs/>
        </w:rPr>
        <w:t xml:space="preserve"> Work LDA</w:t>
      </w:r>
    </w:p>
    <w:p w14:paraId="67EFFD0F" w14:textId="47F49ABF" w:rsidR="00B82EFD" w:rsidRDefault="00B82EFD" w:rsidP="00B82EFD">
      <w:pPr>
        <w:spacing w:line="240" w:lineRule="auto"/>
        <w:contextualSpacing/>
        <w:jc w:val="center"/>
        <w:rPr>
          <w:i/>
          <w:iCs/>
        </w:rPr>
      </w:pPr>
      <w:r w:rsidRPr="00B82EFD">
        <w:rPr>
          <w:i/>
          <w:iCs/>
        </w:rPr>
        <w:lastRenderedPageBreak/>
        <w:drawing>
          <wp:inline distT="0" distB="0" distL="0" distR="0" wp14:anchorId="0DE169CE" wp14:editId="788D5DF9">
            <wp:extent cx="5943600" cy="3390265"/>
            <wp:effectExtent l="0" t="0" r="0" b="635"/>
            <wp:docPr id="9092681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8198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2E3B" w14:textId="21126FFE" w:rsidR="00B82EFD" w:rsidRDefault="00B82EFD" w:rsidP="00B82EFD">
      <w:pPr>
        <w:spacing w:line="240" w:lineRule="auto"/>
        <w:contextualSpacing/>
        <w:jc w:val="center"/>
        <w:rPr>
          <w:i/>
          <w:iCs/>
        </w:rPr>
      </w:pPr>
      <w:r>
        <w:rPr>
          <w:i/>
          <w:iCs/>
        </w:rPr>
        <w:t>C2 Worker</w:t>
      </w:r>
      <w:r w:rsidRPr="00B82EFD">
        <w:rPr>
          <w:i/>
          <w:iCs/>
        </w:rPr>
        <w:t xml:space="preserve"> LDA</w:t>
      </w:r>
    </w:p>
    <w:p w14:paraId="598D15D1" w14:textId="1E4478AF" w:rsidR="00B82EFD" w:rsidRPr="00B82EFD" w:rsidRDefault="00B82EFD" w:rsidP="00B82EFD">
      <w:pPr>
        <w:spacing w:line="240" w:lineRule="auto"/>
        <w:contextualSpacing/>
        <w:jc w:val="center"/>
        <w:rPr>
          <w:i/>
          <w:iCs/>
        </w:rPr>
      </w:pPr>
      <w:r w:rsidRPr="00B82EFD">
        <w:rPr>
          <w:i/>
          <w:iCs/>
        </w:rPr>
        <w:drawing>
          <wp:inline distT="0" distB="0" distL="0" distR="0" wp14:anchorId="43D6A5CB" wp14:editId="2E0D9A04">
            <wp:extent cx="5943600" cy="3389630"/>
            <wp:effectExtent l="0" t="0" r="0" b="1270"/>
            <wp:docPr id="761873353" name="Picture 1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73353" name="Picture 1" descr="A graph with text and number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50CA" w14:textId="58EEBF2B" w:rsidR="00B82EFD" w:rsidRDefault="00B82EFD" w:rsidP="00B82EFD">
      <w:pPr>
        <w:spacing w:line="240" w:lineRule="auto"/>
        <w:contextualSpacing/>
        <w:jc w:val="center"/>
        <w:rPr>
          <w:i/>
          <w:iCs/>
        </w:rPr>
      </w:pPr>
      <w:r>
        <w:rPr>
          <w:i/>
          <w:iCs/>
        </w:rPr>
        <w:t>C3 Workforce</w:t>
      </w:r>
      <w:r w:rsidRPr="00B82EFD">
        <w:rPr>
          <w:i/>
          <w:iCs/>
        </w:rPr>
        <w:t xml:space="preserve"> LDA</w:t>
      </w:r>
    </w:p>
    <w:p w14:paraId="06C2CB94" w14:textId="0CCF2BE1" w:rsidR="00B82EFD" w:rsidRPr="00B82EFD" w:rsidRDefault="00B82EFD" w:rsidP="00B82EFD">
      <w:pPr>
        <w:spacing w:line="240" w:lineRule="auto"/>
        <w:contextualSpacing/>
        <w:jc w:val="center"/>
        <w:rPr>
          <w:i/>
          <w:iCs/>
        </w:rPr>
      </w:pPr>
      <w:r w:rsidRPr="00B82EFD">
        <w:rPr>
          <w:i/>
          <w:iCs/>
        </w:rPr>
        <w:lastRenderedPageBreak/>
        <w:drawing>
          <wp:inline distT="0" distB="0" distL="0" distR="0" wp14:anchorId="02D30593" wp14:editId="32CC5C4A">
            <wp:extent cx="5943600" cy="3408045"/>
            <wp:effectExtent l="0" t="0" r="0" b="0"/>
            <wp:docPr id="1879417804" name="Picture 1" descr="A graph with blue circl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17804" name="Picture 1" descr="A graph with blue circles and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60E5" w14:textId="44A1D399" w:rsidR="00B82EFD" w:rsidRPr="00B82EFD" w:rsidRDefault="00B82EFD" w:rsidP="00B82EFD">
      <w:pPr>
        <w:spacing w:line="240" w:lineRule="auto"/>
        <w:contextualSpacing/>
        <w:jc w:val="center"/>
        <w:rPr>
          <w:i/>
          <w:iCs/>
        </w:rPr>
      </w:pPr>
      <w:r>
        <w:rPr>
          <w:i/>
          <w:iCs/>
        </w:rPr>
        <w:t xml:space="preserve">Predicted </w:t>
      </w:r>
      <w:r w:rsidRPr="00B82EFD">
        <w:rPr>
          <w:i/>
          <w:iCs/>
        </w:rPr>
        <w:t>C</w:t>
      </w:r>
      <w:r>
        <w:rPr>
          <w:i/>
          <w:iCs/>
        </w:rPr>
        <w:t xml:space="preserve">2 </w:t>
      </w:r>
      <w:r w:rsidRPr="00B82EFD">
        <w:rPr>
          <w:i/>
          <w:iCs/>
        </w:rPr>
        <w:t>Work</w:t>
      </w:r>
      <w:r>
        <w:rPr>
          <w:i/>
          <w:iCs/>
        </w:rPr>
        <w:t>er</w:t>
      </w:r>
      <w:r w:rsidRPr="00B82EFD">
        <w:rPr>
          <w:i/>
          <w:iCs/>
        </w:rPr>
        <w:t xml:space="preserve"> LDA</w:t>
      </w:r>
    </w:p>
    <w:p w14:paraId="67A42DD3" w14:textId="77777777" w:rsidR="00B82EFD" w:rsidRPr="00B82EFD" w:rsidRDefault="00B82EFD" w:rsidP="00B82EFD">
      <w:pPr>
        <w:spacing w:line="240" w:lineRule="auto"/>
        <w:contextualSpacing/>
        <w:jc w:val="center"/>
        <w:rPr>
          <w:i/>
          <w:iCs/>
        </w:rPr>
      </w:pPr>
    </w:p>
    <w:p w14:paraId="4502470E" w14:textId="77777777" w:rsidR="00B82EFD" w:rsidRDefault="00B82EFD" w:rsidP="004D554A">
      <w:pPr>
        <w:spacing w:line="240" w:lineRule="auto"/>
        <w:contextualSpacing/>
        <w:rPr>
          <w:b/>
          <w:bCs/>
        </w:rPr>
      </w:pPr>
    </w:p>
    <w:p w14:paraId="011A576B" w14:textId="6904A03A" w:rsidR="004D554A" w:rsidRPr="004D554A" w:rsidRDefault="004D554A" w:rsidP="004D554A">
      <w:pPr>
        <w:spacing w:line="240" w:lineRule="auto"/>
        <w:contextualSpacing/>
      </w:pPr>
      <w:r w:rsidRPr="004D554A">
        <w:rPr>
          <w:b/>
          <w:bCs/>
        </w:rPr>
        <w:t>Key Findings:</w:t>
      </w:r>
    </w:p>
    <w:p w14:paraId="6A984B0E" w14:textId="093F2A07" w:rsidR="004D554A" w:rsidRPr="004D554A" w:rsidRDefault="004D554A" w:rsidP="004D554A">
      <w:pPr>
        <w:numPr>
          <w:ilvl w:val="0"/>
          <w:numId w:val="12"/>
        </w:numPr>
        <w:spacing w:line="240" w:lineRule="auto"/>
        <w:contextualSpacing/>
      </w:pPr>
      <w:r w:rsidRPr="004D554A">
        <w:rPr>
          <w:b/>
          <w:bCs/>
        </w:rPr>
        <w:t>C1 Work:</w:t>
      </w:r>
      <w:r w:rsidRPr="004D554A">
        <w:t xml:space="preserve"> Discussions focused on </w:t>
      </w:r>
      <w:r w:rsidR="00B82EFD">
        <w:t>integrating</w:t>
      </w:r>
      <w:r w:rsidRPr="004D554A">
        <w:t xml:space="preserve"> AI into specific tasks and the potential displacement or transformation of jobs.</w:t>
      </w:r>
    </w:p>
    <w:p w14:paraId="6F845836" w14:textId="35115D09" w:rsidR="004D554A" w:rsidRPr="004D554A" w:rsidRDefault="004D554A" w:rsidP="004D554A">
      <w:pPr>
        <w:numPr>
          <w:ilvl w:val="0"/>
          <w:numId w:val="12"/>
        </w:numPr>
        <w:spacing w:line="240" w:lineRule="auto"/>
        <w:contextualSpacing/>
      </w:pPr>
      <w:r w:rsidRPr="004D554A">
        <w:rPr>
          <w:b/>
          <w:bCs/>
        </w:rPr>
        <w:t>C2 Worker:</w:t>
      </w:r>
      <w:r w:rsidRPr="004D554A">
        <w:t xml:space="preserve"> Personal and professional concerns about AI</w:t>
      </w:r>
      <w:r w:rsidR="00B82EFD">
        <w:t>’</w:t>
      </w:r>
      <w:r w:rsidRPr="004D554A">
        <w:t>s impact on individual workers, especially in creative fields like art.</w:t>
      </w:r>
    </w:p>
    <w:p w14:paraId="43390C26" w14:textId="0983057C" w:rsidR="004D554A" w:rsidRPr="004D554A" w:rsidRDefault="004D554A" w:rsidP="004D554A">
      <w:pPr>
        <w:numPr>
          <w:ilvl w:val="0"/>
          <w:numId w:val="12"/>
        </w:numPr>
        <w:spacing w:line="240" w:lineRule="auto"/>
        <w:contextualSpacing/>
      </w:pPr>
      <w:r w:rsidRPr="004D554A">
        <w:rPr>
          <w:b/>
          <w:bCs/>
        </w:rPr>
        <w:t>C3 Workforce:</w:t>
      </w:r>
      <w:r w:rsidRPr="004D554A">
        <w:t xml:space="preserve"> Systemic concerns about AI</w:t>
      </w:r>
      <w:r w:rsidR="00B82EFD">
        <w:t>’</w:t>
      </w:r>
      <w:r w:rsidRPr="004D554A">
        <w:t xml:space="preserve">s impact on the workforce </w:t>
      </w:r>
      <w:r w:rsidR="00B82EFD">
        <w:t>include</w:t>
      </w:r>
      <w:r w:rsidRPr="004D554A">
        <w:t xml:space="preserve"> job displacement and the rise of Artificial General Intelligence (AGI).</w:t>
      </w:r>
    </w:p>
    <w:p w14:paraId="7E93E34B" w14:textId="74C8BA5B" w:rsidR="004D554A" w:rsidRDefault="004D554A" w:rsidP="004D554A">
      <w:pPr>
        <w:numPr>
          <w:ilvl w:val="0"/>
          <w:numId w:val="12"/>
        </w:numPr>
        <w:spacing w:line="240" w:lineRule="auto"/>
        <w:contextualSpacing/>
      </w:pPr>
      <w:r w:rsidRPr="004D554A">
        <w:rPr>
          <w:b/>
          <w:bCs/>
        </w:rPr>
        <w:t>Predicted C2 Worker:</w:t>
      </w:r>
      <w:r w:rsidRPr="004D554A">
        <w:t xml:space="preserve"> Reflected a mix of personal concerns about AI</w:t>
      </w:r>
      <w:r w:rsidR="00B82EFD">
        <w:t>’</w:t>
      </w:r>
      <w:r w:rsidRPr="004D554A">
        <w:t>s impact on careers and broader discussions about technological advancements.</w:t>
      </w:r>
    </w:p>
    <w:p w14:paraId="3EE98168" w14:textId="77777777" w:rsidR="00B82EFD" w:rsidRDefault="00B82EFD" w:rsidP="00B82EFD">
      <w:pPr>
        <w:spacing w:line="240" w:lineRule="auto"/>
        <w:contextualSpacing/>
      </w:pPr>
    </w:p>
    <w:p w14:paraId="2A43F8B4" w14:textId="0CA8E53D" w:rsidR="00B82EFD" w:rsidRPr="004D554A" w:rsidRDefault="000C04C3" w:rsidP="000C04C3">
      <w:r>
        <w:br w:type="page"/>
      </w:r>
    </w:p>
    <w:p w14:paraId="0A83BE1E" w14:textId="74B0FBE4" w:rsidR="004D554A" w:rsidRPr="004D554A" w:rsidRDefault="00B82EFD" w:rsidP="00B82EFD">
      <w:pPr>
        <w:pStyle w:val="Heading1"/>
      </w:pPr>
      <w:r>
        <w:lastRenderedPageBreak/>
        <w:t>Summary</w:t>
      </w:r>
    </w:p>
    <w:p w14:paraId="7B2140C3" w14:textId="77777777" w:rsidR="004D554A" w:rsidRPr="004D554A" w:rsidRDefault="004D554A" w:rsidP="004D554A">
      <w:pPr>
        <w:spacing w:line="240" w:lineRule="auto"/>
        <w:contextualSpacing/>
        <w:rPr>
          <w:b/>
          <w:bCs/>
        </w:rPr>
      </w:pPr>
      <w:r w:rsidRPr="004D554A">
        <w:rPr>
          <w:b/>
          <w:bCs/>
        </w:rPr>
        <w:t>EDA Findings</w:t>
      </w:r>
    </w:p>
    <w:p w14:paraId="45BE7E10" w14:textId="34BA1B37" w:rsidR="004D554A" w:rsidRPr="004D554A" w:rsidRDefault="004D554A" w:rsidP="004D554A">
      <w:pPr>
        <w:numPr>
          <w:ilvl w:val="0"/>
          <w:numId w:val="13"/>
        </w:numPr>
        <w:spacing w:line="240" w:lineRule="auto"/>
        <w:contextualSpacing/>
      </w:pPr>
      <w:r w:rsidRPr="004D554A">
        <w:t xml:space="preserve">Trends Over Time: There was an observable increase in discussions </w:t>
      </w:r>
      <w:r w:rsidR="00B82EFD">
        <w:t>on</w:t>
      </w:r>
      <w:r w:rsidRPr="004D554A">
        <w:t xml:space="preserve"> AI and employment following the release of ChatGPT.</w:t>
      </w:r>
    </w:p>
    <w:p w14:paraId="37F70401" w14:textId="77777777" w:rsidR="004D554A" w:rsidRPr="004D554A" w:rsidRDefault="004D554A" w:rsidP="004D554A">
      <w:pPr>
        <w:numPr>
          <w:ilvl w:val="0"/>
          <w:numId w:val="13"/>
        </w:numPr>
        <w:spacing w:line="240" w:lineRule="auto"/>
        <w:contextualSpacing/>
      </w:pPr>
      <w:r w:rsidRPr="004D554A">
        <w:t>Sentiment Analysis: The average sentiment fluctuated over time, indicating varying emotional responses to AI developments.</w:t>
      </w:r>
    </w:p>
    <w:p w14:paraId="1A616C30" w14:textId="0F0F9BB8" w:rsidR="004D554A" w:rsidRPr="004D554A" w:rsidRDefault="004D554A" w:rsidP="004D554A">
      <w:pPr>
        <w:numPr>
          <w:ilvl w:val="0"/>
          <w:numId w:val="13"/>
        </w:numPr>
        <w:spacing w:line="240" w:lineRule="auto"/>
        <w:contextualSpacing/>
      </w:pPr>
      <w:r w:rsidRPr="004D554A">
        <w:t xml:space="preserve">Word Frequencies: Common words included </w:t>
      </w:r>
      <w:r w:rsidR="00B82EFD">
        <w:t>“</w:t>
      </w:r>
      <w:r w:rsidRPr="004D554A">
        <w:t>ai</w:t>
      </w:r>
      <w:r w:rsidR="00B82EFD">
        <w:t>,”</w:t>
      </w:r>
      <w:r w:rsidRPr="004D554A">
        <w:t xml:space="preserve"> </w:t>
      </w:r>
      <w:r w:rsidR="00B82EFD">
        <w:t>“</w:t>
      </w:r>
      <w:r w:rsidRPr="004D554A">
        <w:t>job</w:t>
      </w:r>
      <w:r w:rsidR="00B82EFD">
        <w:t>,”</w:t>
      </w:r>
      <w:r w:rsidRPr="004D554A">
        <w:t xml:space="preserve"> </w:t>
      </w:r>
      <w:r w:rsidR="00B82EFD">
        <w:t>“</w:t>
      </w:r>
      <w:r w:rsidRPr="004D554A">
        <w:t>people</w:t>
      </w:r>
      <w:r w:rsidR="00B82EFD">
        <w:t>,”</w:t>
      </w:r>
      <w:r w:rsidRPr="004D554A">
        <w:t xml:space="preserve"> </w:t>
      </w:r>
      <w:r w:rsidR="00B82EFD">
        <w:t>“</w:t>
      </w:r>
      <w:r w:rsidRPr="004D554A">
        <w:t>work</w:t>
      </w:r>
      <w:r w:rsidR="00B82EFD">
        <w:t>,”</w:t>
      </w:r>
      <w:r w:rsidRPr="004D554A">
        <w:t xml:space="preserve"> and </w:t>
      </w:r>
      <w:r w:rsidR="00B82EFD">
        <w:t>“</w:t>
      </w:r>
      <w:r w:rsidRPr="004D554A">
        <w:t>human</w:t>
      </w:r>
      <w:r w:rsidR="00B82EFD">
        <w:t>,”</w:t>
      </w:r>
      <w:r w:rsidRPr="004D554A">
        <w:t xml:space="preserve"> highlighting the central themes of employment and human-AI interaction.</w:t>
      </w:r>
    </w:p>
    <w:p w14:paraId="26802E67" w14:textId="77777777" w:rsidR="004D554A" w:rsidRPr="004D554A" w:rsidRDefault="004D554A" w:rsidP="004D554A">
      <w:pPr>
        <w:spacing w:line="240" w:lineRule="auto"/>
        <w:contextualSpacing/>
        <w:rPr>
          <w:b/>
          <w:bCs/>
        </w:rPr>
      </w:pPr>
      <w:r w:rsidRPr="004D554A">
        <w:rPr>
          <w:b/>
          <w:bCs/>
        </w:rPr>
        <w:t>Model Performance</w:t>
      </w:r>
    </w:p>
    <w:p w14:paraId="1E80EB67" w14:textId="027C2CEA" w:rsidR="004D554A" w:rsidRPr="004D554A" w:rsidRDefault="004D554A" w:rsidP="004D554A">
      <w:pPr>
        <w:numPr>
          <w:ilvl w:val="0"/>
          <w:numId w:val="14"/>
        </w:numPr>
        <w:spacing w:line="240" w:lineRule="auto"/>
        <w:contextualSpacing/>
      </w:pPr>
      <w:r w:rsidRPr="004D554A">
        <w:t xml:space="preserve">Random Forest Model: Demonstrated better performance for the C2 Worker category but failed to </w:t>
      </w:r>
      <w:r w:rsidR="00B82EFD">
        <w:t xml:space="preserve">effectively </w:t>
      </w:r>
      <w:r w:rsidRPr="004D554A">
        <w:t>predict C1 Work and C3 Workforce.</w:t>
      </w:r>
    </w:p>
    <w:p w14:paraId="52D39AEB" w14:textId="77777777" w:rsidR="004D554A" w:rsidRPr="004D554A" w:rsidRDefault="004D554A" w:rsidP="004D554A">
      <w:pPr>
        <w:numPr>
          <w:ilvl w:val="0"/>
          <w:numId w:val="14"/>
        </w:numPr>
        <w:spacing w:line="240" w:lineRule="auto"/>
        <w:contextualSpacing/>
      </w:pPr>
      <w:r w:rsidRPr="004D554A">
        <w:t>SVM Model: Showed limited effectiveness across all categories.</w:t>
      </w:r>
    </w:p>
    <w:p w14:paraId="1AEB14AC" w14:textId="77777777" w:rsidR="004D554A" w:rsidRPr="004D554A" w:rsidRDefault="004D554A" w:rsidP="004D554A">
      <w:pPr>
        <w:numPr>
          <w:ilvl w:val="0"/>
          <w:numId w:val="14"/>
        </w:numPr>
        <w:spacing w:line="240" w:lineRule="auto"/>
        <w:contextualSpacing/>
      </w:pPr>
      <w:r w:rsidRPr="004D554A">
        <w:t>Challenges: The models struggled due to class imbalance and the complexity of the multilabel classification task.</w:t>
      </w:r>
    </w:p>
    <w:p w14:paraId="4784C228" w14:textId="77777777" w:rsidR="004D554A" w:rsidRPr="004D554A" w:rsidRDefault="004D554A" w:rsidP="004D554A">
      <w:pPr>
        <w:spacing w:line="240" w:lineRule="auto"/>
        <w:contextualSpacing/>
        <w:rPr>
          <w:b/>
          <w:bCs/>
        </w:rPr>
      </w:pPr>
      <w:r w:rsidRPr="004D554A">
        <w:rPr>
          <w:b/>
          <w:bCs/>
        </w:rPr>
        <w:t>Topic Modeling Insights</w:t>
      </w:r>
    </w:p>
    <w:p w14:paraId="4B1950CC" w14:textId="1B37F2F1" w:rsidR="004D554A" w:rsidRPr="004D554A" w:rsidRDefault="004D554A" w:rsidP="004D554A">
      <w:pPr>
        <w:numPr>
          <w:ilvl w:val="0"/>
          <w:numId w:val="15"/>
        </w:numPr>
        <w:spacing w:line="240" w:lineRule="auto"/>
        <w:contextualSpacing/>
      </w:pPr>
      <w:r w:rsidRPr="004D554A">
        <w:t>Common Themes: AI</w:t>
      </w:r>
      <w:r w:rsidR="00B82EFD" w:rsidRPr="00B82EFD">
        <w:t>’</w:t>
      </w:r>
      <w:r w:rsidRPr="004D554A">
        <w:t>s impact on employment, human vs. AI creativity, and future uncertainties were prevalent across all categories.</w:t>
      </w:r>
    </w:p>
    <w:p w14:paraId="253D7AE7" w14:textId="24245B23" w:rsidR="004D554A" w:rsidRPr="004D554A" w:rsidRDefault="004D554A" w:rsidP="004D554A">
      <w:pPr>
        <w:numPr>
          <w:ilvl w:val="0"/>
          <w:numId w:val="15"/>
        </w:numPr>
        <w:spacing w:line="240" w:lineRule="auto"/>
        <w:contextualSpacing/>
      </w:pPr>
      <w:r w:rsidRPr="004D554A">
        <w:t xml:space="preserve">Unique Aspects in Predicted Data: </w:t>
      </w:r>
      <w:r w:rsidR="00B82EFD">
        <w:t>T</w:t>
      </w:r>
      <w:r w:rsidRPr="004D554A">
        <w:t xml:space="preserve">echnical discussions about AI development and ethical considerations </w:t>
      </w:r>
      <w:r w:rsidR="00B82EFD">
        <w:t xml:space="preserve">were included but </w:t>
      </w:r>
      <w:r w:rsidRPr="004D554A">
        <w:t>not emphasized in the manually labeled data.</w:t>
      </w:r>
    </w:p>
    <w:p w14:paraId="42A0ACC3" w14:textId="77777777" w:rsidR="004D554A" w:rsidRPr="004D554A" w:rsidRDefault="004D554A" w:rsidP="004D554A">
      <w:pPr>
        <w:numPr>
          <w:ilvl w:val="0"/>
          <w:numId w:val="15"/>
        </w:numPr>
        <w:spacing w:line="240" w:lineRule="auto"/>
        <w:contextualSpacing/>
      </w:pPr>
      <w:r w:rsidRPr="004D554A">
        <w:t>Worker Concerns: Reflected anxiety, curiosity, and skepticism regarding AI, indicating the emotional impact on individuals.</w:t>
      </w:r>
    </w:p>
    <w:p w14:paraId="2E779EDB" w14:textId="77777777" w:rsidR="00B82EFD" w:rsidRDefault="00B82EFD" w:rsidP="004D554A">
      <w:pPr>
        <w:spacing w:line="240" w:lineRule="auto"/>
        <w:contextualSpacing/>
        <w:rPr>
          <w:b/>
          <w:bCs/>
        </w:rPr>
      </w:pPr>
    </w:p>
    <w:p w14:paraId="640DE882" w14:textId="0F7B8F14" w:rsidR="00281385" w:rsidRPr="004D554A" w:rsidRDefault="00281385" w:rsidP="004D554A">
      <w:pPr>
        <w:spacing w:line="240" w:lineRule="auto"/>
        <w:contextualSpacing/>
      </w:pPr>
    </w:p>
    <w:sectPr w:rsidR="00281385" w:rsidRPr="004D554A" w:rsidSect="00380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D63B0"/>
    <w:multiLevelType w:val="multilevel"/>
    <w:tmpl w:val="30B8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E650E"/>
    <w:multiLevelType w:val="multilevel"/>
    <w:tmpl w:val="325E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E7F67"/>
    <w:multiLevelType w:val="multilevel"/>
    <w:tmpl w:val="C908B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64AFA"/>
    <w:multiLevelType w:val="multilevel"/>
    <w:tmpl w:val="1B22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AE5DF1"/>
    <w:multiLevelType w:val="multilevel"/>
    <w:tmpl w:val="82C09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96075E"/>
    <w:multiLevelType w:val="multilevel"/>
    <w:tmpl w:val="B8981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B1743A"/>
    <w:multiLevelType w:val="multilevel"/>
    <w:tmpl w:val="49385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EE0A0A"/>
    <w:multiLevelType w:val="multilevel"/>
    <w:tmpl w:val="AB1AA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D139EB"/>
    <w:multiLevelType w:val="multilevel"/>
    <w:tmpl w:val="6AF82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BD09EA"/>
    <w:multiLevelType w:val="multilevel"/>
    <w:tmpl w:val="0BD41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5F1807"/>
    <w:multiLevelType w:val="multilevel"/>
    <w:tmpl w:val="03F04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8204D8"/>
    <w:multiLevelType w:val="multilevel"/>
    <w:tmpl w:val="1AA80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A628D1"/>
    <w:multiLevelType w:val="multilevel"/>
    <w:tmpl w:val="19FA1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143A94"/>
    <w:multiLevelType w:val="multilevel"/>
    <w:tmpl w:val="164A5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CA0137"/>
    <w:multiLevelType w:val="multilevel"/>
    <w:tmpl w:val="A9466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EB220C"/>
    <w:multiLevelType w:val="multilevel"/>
    <w:tmpl w:val="C584F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DD501D"/>
    <w:multiLevelType w:val="multilevel"/>
    <w:tmpl w:val="41141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D16098"/>
    <w:multiLevelType w:val="multilevel"/>
    <w:tmpl w:val="CF06B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021528"/>
    <w:multiLevelType w:val="multilevel"/>
    <w:tmpl w:val="9B54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9C478B"/>
    <w:multiLevelType w:val="multilevel"/>
    <w:tmpl w:val="DAD6E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2262329">
    <w:abstractNumId w:val="0"/>
  </w:num>
  <w:num w:numId="2" w16cid:durableId="858398120">
    <w:abstractNumId w:val="14"/>
  </w:num>
  <w:num w:numId="3" w16cid:durableId="1293361400">
    <w:abstractNumId w:val="17"/>
  </w:num>
  <w:num w:numId="4" w16cid:durableId="1613852948">
    <w:abstractNumId w:val="10"/>
  </w:num>
  <w:num w:numId="5" w16cid:durableId="50814432">
    <w:abstractNumId w:val="9"/>
  </w:num>
  <w:num w:numId="6" w16cid:durableId="10880647">
    <w:abstractNumId w:val="1"/>
  </w:num>
  <w:num w:numId="7" w16cid:durableId="310598662">
    <w:abstractNumId w:val="6"/>
  </w:num>
  <w:num w:numId="8" w16cid:durableId="1296327125">
    <w:abstractNumId w:val="5"/>
  </w:num>
  <w:num w:numId="9" w16cid:durableId="1432892729">
    <w:abstractNumId w:val="16"/>
  </w:num>
  <w:num w:numId="10" w16cid:durableId="384571353">
    <w:abstractNumId w:val="2"/>
  </w:num>
  <w:num w:numId="11" w16cid:durableId="1891921048">
    <w:abstractNumId w:val="3"/>
  </w:num>
  <w:num w:numId="12" w16cid:durableId="142819796">
    <w:abstractNumId w:val="12"/>
  </w:num>
  <w:num w:numId="13" w16cid:durableId="1157191270">
    <w:abstractNumId w:val="4"/>
  </w:num>
  <w:num w:numId="14" w16cid:durableId="955674534">
    <w:abstractNumId w:val="8"/>
  </w:num>
  <w:num w:numId="15" w16cid:durableId="1199969185">
    <w:abstractNumId w:val="19"/>
  </w:num>
  <w:num w:numId="16" w16cid:durableId="1158496514">
    <w:abstractNumId w:val="11"/>
  </w:num>
  <w:num w:numId="17" w16cid:durableId="325982922">
    <w:abstractNumId w:val="7"/>
  </w:num>
  <w:num w:numId="18" w16cid:durableId="560409694">
    <w:abstractNumId w:val="18"/>
  </w:num>
  <w:num w:numId="19" w16cid:durableId="1494222323">
    <w:abstractNumId w:val="13"/>
  </w:num>
  <w:num w:numId="20" w16cid:durableId="10499574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245"/>
    <w:rsid w:val="000C04C3"/>
    <w:rsid w:val="000F6646"/>
    <w:rsid w:val="000F7D4A"/>
    <w:rsid w:val="00123488"/>
    <w:rsid w:val="001362A8"/>
    <w:rsid w:val="001823EA"/>
    <w:rsid w:val="00215E1D"/>
    <w:rsid w:val="00240D8F"/>
    <w:rsid w:val="00243BCF"/>
    <w:rsid w:val="00280C30"/>
    <w:rsid w:val="00281385"/>
    <w:rsid w:val="00282453"/>
    <w:rsid w:val="00351795"/>
    <w:rsid w:val="0038032F"/>
    <w:rsid w:val="00460F79"/>
    <w:rsid w:val="00483E6D"/>
    <w:rsid w:val="004C6C52"/>
    <w:rsid w:val="004D554A"/>
    <w:rsid w:val="006049E2"/>
    <w:rsid w:val="00610156"/>
    <w:rsid w:val="00623C92"/>
    <w:rsid w:val="00673BCC"/>
    <w:rsid w:val="006826C2"/>
    <w:rsid w:val="006C3834"/>
    <w:rsid w:val="006F5CFB"/>
    <w:rsid w:val="006F6F6F"/>
    <w:rsid w:val="0075285D"/>
    <w:rsid w:val="0076599C"/>
    <w:rsid w:val="00806F2C"/>
    <w:rsid w:val="00856678"/>
    <w:rsid w:val="00871106"/>
    <w:rsid w:val="0090229C"/>
    <w:rsid w:val="009412C3"/>
    <w:rsid w:val="00964DCF"/>
    <w:rsid w:val="0097178C"/>
    <w:rsid w:val="009B743F"/>
    <w:rsid w:val="009C37A1"/>
    <w:rsid w:val="009D3245"/>
    <w:rsid w:val="00A42BB7"/>
    <w:rsid w:val="00A5763D"/>
    <w:rsid w:val="00AD363F"/>
    <w:rsid w:val="00B82EFD"/>
    <w:rsid w:val="00B95340"/>
    <w:rsid w:val="00BD44CB"/>
    <w:rsid w:val="00BE0D43"/>
    <w:rsid w:val="00C019C1"/>
    <w:rsid w:val="00C15A9F"/>
    <w:rsid w:val="00C73C87"/>
    <w:rsid w:val="00CA4B21"/>
    <w:rsid w:val="00CB4D04"/>
    <w:rsid w:val="00CF7A82"/>
    <w:rsid w:val="00D83CF7"/>
    <w:rsid w:val="00DB5A6D"/>
    <w:rsid w:val="00DC002B"/>
    <w:rsid w:val="00DE6B98"/>
    <w:rsid w:val="00E14B46"/>
    <w:rsid w:val="00E267A5"/>
    <w:rsid w:val="00E45028"/>
    <w:rsid w:val="00E82B08"/>
    <w:rsid w:val="00EA42C1"/>
    <w:rsid w:val="00ED05DB"/>
    <w:rsid w:val="00EE133E"/>
    <w:rsid w:val="00F075D0"/>
    <w:rsid w:val="00F452A9"/>
    <w:rsid w:val="00F46C6F"/>
    <w:rsid w:val="00F85684"/>
    <w:rsid w:val="00FC626A"/>
    <w:rsid w:val="00FE6786"/>
    <w:rsid w:val="00FF5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F3DC4"/>
  <w15:chartTrackingRefBased/>
  <w15:docId w15:val="{45D4B88C-464E-9B4A-AF3A-88603406B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54A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D554A"/>
    <w:pPr>
      <w:outlineLvl w:val="1"/>
    </w:pPr>
    <w:rPr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54A"/>
    <w:rPr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D554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2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55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5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55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4D554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4D554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8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atchful1/PushshiftDump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19</TotalTime>
  <Pages>10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SALCEDO, JOSEPH</dc:creator>
  <cp:keywords/>
  <dc:description/>
  <cp:lastModifiedBy>MARTINEZ SALCEDO, JOSEPH</cp:lastModifiedBy>
  <cp:revision>8</cp:revision>
  <dcterms:created xsi:type="dcterms:W3CDTF">2024-10-27T14:12:00Z</dcterms:created>
  <dcterms:modified xsi:type="dcterms:W3CDTF">2024-10-27T14:47:00Z</dcterms:modified>
</cp:coreProperties>
</file>