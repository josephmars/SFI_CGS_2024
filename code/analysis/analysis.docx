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2687B5" w14:textId="46C4AB56" w:rsidR="004D554A" w:rsidRPr="004D554A" w:rsidRDefault="004D554A" w:rsidP="004D554A">
      <w:pPr>
        <w:pStyle w:val="Title"/>
        <w:jc w:val="center"/>
      </w:pPr>
      <w:r w:rsidRPr="00351795">
        <w:rPr>
          <w:sz w:val="40"/>
          <w:szCs w:val="40"/>
        </w:rPr>
        <w:t>Analysis</w:t>
      </w:r>
      <w:r w:rsidRPr="004D554A">
        <w:t xml:space="preserve"> </w:t>
      </w:r>
    </w:p>
    <w:p w14:paraId="5C06555E" w14:textId="6D1E0974" w:rsidR="004D554A" w:rsidRDefault="0075285D" w:rsidP="004D554A">
      <w:pPr>
        <w:spacing w:line="240" w:lineRule="auto"/>
        <w:contextualSpacing/>
      </w:pPr>
      <w:r>
        <w:t>This analysis</w:t>
      </w:r>
      <w:r w:rsidR="004D554A" w:rsidRPr="004D554A">
        <w:t xml:space="preserve"> involved extracting data from Reddit over </w:t>
      </w:r>
      <w:r w:rsidR="004D554A">
        <w:t>two years</w:t>
      </w:r>
      <w:r w:rsidR="004D554A" w:rsidRPr="004D554A">
        <w:t xml:space="preserve">, manually labeling posts into specific categories, training machine learning models, and performing exploratory data analysis (EDA) and topic modeling to glean insights into </w:t>
      </w:r>
      <w:r w:rsidR="004D554A">
        <w:t>AI and employment discussions</w:t>
      </w:r>
      <w:r w:rsidR="004D554A" w:rsidRPr="004D554A">
        <w:t>.</w:t>
      </w:r>
    </w:p>
    <w:p w14:paraId="3484053B" w14:textId="77777777" w:rsidR="001362A8" w:rsidRPr="004D554A" w:rsidRDefault="001362A8" w:rsidP="004D554A">
      <w:pPr>
        <w:spacing w:line="240" w:lineRule="auto"/>
        <w:contextualSpacing/>
      </w:pPr>
    </w:p>
    <w:p w14:paraId="7A05E870" w14:textId="77777777" w:rsidR="004D554A" w:rsidRPr="004D554A" w:rsidRDefault="004D554A" w:rsidP="004D554A">
      <w:pPr>
        <w:pStyle w:val="Heading1"/>
        <w:spacing w:line="240" w:lineRule="auto"/>
        <w:contextualSpacing/>
      </w:pPr>
      <w:r w:rsidRPr="004D554A">
        <w:t>Data Collection and Preprocessing</w:t>
      </w:r>
    </w:p>
    <w:p w14:paraId="4FB3031A" w14:textId="77777777" w:rsidR="004D554A" w:rsidRPr="004D554A" w:rsidRDefault="004D554A" w:rsidP="004D554A">
      <w:pPr>
        <w:pStyle w:val="Heading2"/>
        <w:spacing w:line="240" w:lineRule="auto"/>
        <w:contextualSpacing/>
      </w:pPr>
      <w:r w:rsidRPr="004D554A">
        <w:t>Data Extraction</w:t>
      </w:r>
    </w:p>
    <w:p w14:paraId="2E6E225A" w14:textId="59BD1E53" w:rsidR="00D15BAF" w:rsidRDefault="004D554A" w:rsidP="004D554A">
      <w:pPr>
        <w:spacing w:line="240" w:lineRule="auto"/>
        <w:contextualSpacing/>
      </w:pPr>
      <w:r w:rsidRPr="004D554A">
        <w:t>Due to limitations with Reddit</w:t>
      </w:r>
      <w:r w:rsidR="00B82EFD">
        <w:t>’</w:t>
      </w:r>
      <w:r w:rsidRPr="004D554A">
        <w:t>s API, we utilized the Reddit data archive</w:t>
      </w:r>
      <w:r>
        <w:t>, which is</w:t>
      </w:r>
      <w:r w:rsidRPr="004D554A">
        <w:t xml:space="preserve"> accessible via torrents. The data spans 2005 to 2023,</w:t>
      </w:r>
      <w:r>
        <w:t xml:space="preserve"> but we</w:t>
      </w:r>
      <w:r w:rsidRPr="004D554A">
        <w:t xml:space="preserve"> </w:t>
      </w:r>
      <w:r>
        <w:t>focused</w:t>
      </w:r>
      <w:r w:rsidRPr="004D554A">
        <w:t xml:space="preserve"> on posts from July 2022 to July 2024. The data was downloaded using academic</w:t>
      </w:r>
      <w:r>
        <w:t xml:space="preserve"> </w:t>
      </w:r>
      <w:r w:rsidRPr="004D554A">
        <w:t>torrents</w:t>
      </w:r>
      <w:r w:rsidR="00D15BAF">
        <w:t>,</w:t>
      </w:r>
      <w:r w:rsidRPr="004D554A">
        <w:t xml:space="preserve"> processed using scripts from the </w:t>
      </w:r>
      <w:hyperlink r:id="rId5" w:tgtFrame="_new" w:history="1">
        <w:proofErr w:type="spellStart"/>
        <w:r w:rsidRPr="004D554A">
          <w:rPr>
            <w:rStyle w:val="Hyperlink"/>
          </w:rPr>
          <w:t>PushshiftDumps</w:t>
        </w:r>
        <w:proofErr w:type="spellEnd"/>
        <w:r w:rsidRPr="004D554A">
          <w:rPr>
            <w:rStyle w:val="Hyperlink"/>
          </w:rPr>
          <w:t xml:space="preserve"> repository</w:t>
        </w:r>
      </w:hyperlink>
      <w:r w:rsidR="00D15BAF">
        <w:t xml:space="preserve">, and filtered within ten subreddits and a query with key terms.  </w:t>
      </w:r>
    </w:p>
    <w:p w14:paraId="09FE374D" w14:textId="77777777" w:rsidR="00D15BAF" w:rsidRPr="00D15BAF" w:rsidRDefault="00D15BAF" w:rsidP="00D15BAF">
      <w:pPr>
        <w:jc w:val="both"/>
        <w:rPr>
          <w:sz w:val="22"/>
          <w:szCs w:val="22"/>
        </w:rPr>
      </w:pPr>
      <w:r w:rsidRPr="00D15BAF">
        <w:rPr>
          <w:b/>
          <w:bCs/>
        </w:rPr>
        <w:t>Subreddits:</w:t>
      </w:r>
      <w:r>
        <w:t xml:space="preserve"> </w:t>
      </w:r>
      <w:r w:rsidRPr="00D15BAF">
        <w:rPr>
          <w:sz w:val="22"/>
          <w:szCs w:val="22"/>
        </w:rPr>
        <w:t>anti-work,</w:t>
      </w:r>
      <w:r>
        <w:rPr>
          <w:sz w:val="22"/>
          <w:szCs w:val="22"/>
        </w:rPr>
        <w:t xml:space="preserve"> </w:t>
      </w:r>
      <w:proofErr w:type="spellStart"/>
      <w:r w:rsidRPr="00D15BAF">
        <w:rPr>
          <w:sz w:val="22"/>
          <w:szCs w:val="22"/>
        </w:rPr>
        <w:t>AskReddit</w:t>
      </w:r>
      <w:proofErr w:type="spellEnd"/>
      <w:r w:rsidRPr="00D15BAF">
        <w:rPr>
          <w:sz w:val="22"/>
          <w:szCs w:val="22"/>
        </w:rPr>
        <w:t>,</w:t>
      </w:r>
      <w:r>
        <w:rPr>
          <w:sz w:val="22"/>
          <w:szCs w:val="22"/>
        </w:rPr>
        <w:t xml:space="preserve"> </w:t>
      </w:r>
      <w:proofErr w:type="spellStart"/>
      <w:r w:rsidRPr="00D15BAF">
        <w:rPr>
          <w:sz w:val="22"/>
          <w:szCs w:val="22"/>
        </w:rPr>
        <w:t>careerguidance</w:t>
      </w:r>
      <w:proofErr w:type="spellEnd"/>
      <w:r w:rsidRPr="00D15BAF">
        <w:rPr>
          <w:sz w:val="22"/>
          <w:szCs w:val="22"/>
        </w:rPr>
        <w:t>,</w:t>
      </w:r>
      <w:r>
        <w:rPr>
          <w:sz w:val="22"/>
          <w:szCs w:val="22"/>
        </w:rPr>
        <w:t xml:space="preserve"> </w:t>
      </w:r>
      <w:proofErr w:type="spellStart"/>
      <w:r w:rsidRPr="00D15BAF">
        <w:rPr>
          <w:sz w:val="22"/>
          <w:szCs w:val="22"/>
        </w:rPr>
        <w:t>changemyview</w:t>
      </w:r>
      <w:proofErr w:type="spellEnd"/>
      <w:r w:rsidRPr="00D15BAF">
        <w:rPr>
          <w:sz w:val="22"/>
          <w:szCs w:val="22"/>
        </w:rPr>
        <w:t>,</w:t>
      </w:r>
      <w:r>
        <w:rPr>
          <w:sz w:val="22"/>
          <w:szCs w:val="22"/>
        </w:rPr>
        <w:t xml:space="preserve"> </w:t>
      </w:r>
      <w:r w:rsidRPr="00D15BAF">
        <w:rPr>
          <w:sz w:val="22"/>
          <w:szCs w:val="22"/>
        </w:rPr>
        <w:t>Economics,</w:t>
      </w:r>
      <w:r>
        <w:rPr>
          <w:sz w:val="22"/>
          <w:szCs w:val="22"/>
        </w:rPr>
        <w:t xml:space="preserve"> </w:t>
      </w:r>
      <w:r w:rsidRPr="00D15BAF">
        <w:rPr>
          <w:sz w:val="22"/>
          <w:szCs w:val="22"/>
        </w:rPr>
        <w:t>Futurology,</w:t>
      </w:r>
      <w:r>
        <w:rPr>
          <w:sz w:val="22"/>
          <w:szCs w:val="22"/>
        </w:rPr>
        <w:t xml:space="preserve"> </w:t>
      </w:r>
      <w:r w:rsidRPr="00D15BAF">
        <w:rPr>
          <w:sz w:val="22"/>
          <w:szCs w:val="22"/>
        </w:rPr>
        <w:t>jobs,</w:t>
      </w:r>
      <w:r>
        <w:rPr>
          <w:sz w:val="22"/>
          <w:szCs w:val="22"/>
        </w:rPr>
        <w:t xml:space="preserve"> </w:t>
      </w:r>
      <w:proofErr w:type="spellStart"/>
      <w:r w:rsidRPr="00D15BAF">
        <w:rPr>
          <w:sz w:val="22"/>
          <w:szCs w:val="22"/>
        </w:rPr>
        <w:t>NoStupidQuestions</w:t>
      </w:r>
      <w:proofErr w:type="spellEnd"/>
      <w:r w:rsidRPr="00D15BAF">
        <w:rPr>
          <w:sz w:val="22"/>
          <w:szCs w:val="22"/>
        </w:rPr>
        <w:t>,</w:t>
      </w:r>
      <w:r>
        <w:rPr>
          <w:sz w:val="22"/>
          <w:szCs w:val="22"/>
        </w:rPr>
        <w:t xml:space="preserve"> </w:t>
      </w:r>
      <w:proofErr w:type="spellStart"/>
      <w:r w:rsidRPr="00D15BAF">
        <w:rPr>
          <w:sz w:val="22"/>
          <w:szCs w:val="22"/>
        </w:rPr>
        <w:t>Showerthoughts</w:t>
      </w:r>
      <w:proofErr w:type="spellEnd"/>
      <w:r w:rsidRPr="00D15BAF">
        <w:rPr>
          <w:sz w:val="22"/>
          <w:szCs w:val="22"/>
        </w:rPr>
        <w:t>,</w:t>
      </w:r>
      <w:r>
        <w:rPr>
          <w:sz w:val="22"/>
          <w:szCs w:val="22"/>
        </w:rPr>
        <w:t xml:space="preserve"> </w:t>
      </w:r>
      <w:r w:rsidRPr="00D15BAF">
        <w:rPr>
          <w:sz w:val="22"/>
          <w:szCs w:val="22"/>
        </w:rPr>
        <w:t>technology</w:t>
      </w:r>
    </w:p>
    <w:p w14:paraId="569AD865" w14:textId="48444819" w:rsidR="00D15BAF" w:rsidRPr="00D15BAF" w:rsidRDefault="00D15BAF" w:rsidP="004D554A">
      <w:pPr>
        <w:spacing w:line="240" w:lineRule="auto"/>
        <w:contextualSpacing/>
        <w:rPr>
          <w:b/>
          <w:bCs/>
        </w:rPr>
      </w:pPr>
      <w:r w:rsidRPr="00D15BAF">
        <w:rPr>
          <w:b/>
          <w:bCs/>
        </w:rPr>
        <w:t>Query:</w:t>
      </w:r>
    </w:p>
    <w:p w14:paraId="640DD449" w14:textId="77777777" w:rsidR="00D15BAF" w:rsidRPr="00D15BAF" w:rsidRDefault="00D15BAF" w:rsidP="004D554A">
      <w:pPr>
        <w:spacing w:line="240" w:lineRule="auto"/>
        <w:contextualSpacing/>
      </w:pPr>
    </w:p>
    <w:p w14:paraId="7D6570CF" w14:textId="1BF310E2" w:rsidR="00D15BAF" w:rsidRDefault="00D15BAF" w:rsidP="004D554A">
      <w:pPr>
        <w:spacing w:line="240" w:lineRule="auto"/>
        <w:contextualSpacing/>
        <w:rPr>
          <w:b/>
          <w:bCs/>
        </w:rPr>
      </w:pPr>
      <w:r>
        <w:rPr>
          <w:noProof/>
          <w:sz w:val="40"/>
          <w:szCs w:val="40"/>
        </w:rPr>
        <mc:AlternateContent>
          <mc:Choice Requires="wps">
            <w:drawing>
              <wp:inline distT="0" distB="0" distL="0" distR="0" wp14:anchorId="56DB6BD8" wp14:editId="49C3CF88">
                <wp:extent cx="6014224" cy="1085386"/>
                <wp:effectExtent l="0" t="0" r="18415" b="6985"/>
                <wp:docPr id="1039249394" name="Text Box 1"/>
                <wp:cNvGraphicFramePr/>
                <a:graphic xmlns:a="http://schemas.openxmlformats.org/drawingml/2006/main">
                  <a:graphicData uri="http://schemas.microsoft.com/office/word/2010/wordprocessingShape">
                    <wps:wsp>
                      <wps:cNvSpPr txBox="1"/>
                      <wps:spPr>
                        <a:xfrm>
                          <a:off x="0" y="0"/>
                          <a:ext cx="6014224" cy="1085386"/>
                        </a:xfrm>
                        <a:prstGeom prst="rect">
                          <a:avLst/>
                        </a:prstGeom>
                        <a:solidFill>
                          <a:schemeClr val="lt1"/>
                        </a:solidFill>
                        <a:ln w="6350">
                          <a:solidFill>
                            <a:prstClr val="black"/>
                          </a:solidFill>
                        </a:ln>
                      </wps:spPr>
                      <wps:txbx>
                        <w:txbxContent>
                          <w:p w14:paraId="3A954D52" w14:textId="5058BA1C" w:rsidR="00D15BAF" w:rsidRPr="00D15BAF" w:rsidRDefault="00D15BAF" w:rsidP="00D15BAF">
                            <w:pPr>
                              <w:jc w:val="both"/>
                              <w:rPr>
                                <w:sz w:val="22"/>
                                <w:szCs w:val="22"/>
                              </w:rPr>
                            </w:pPr>
                            <w:r w:rsidRPr="00D15BAF">
                              <w:rPr>
                                <w:sz w:val="22"/>
                                <w:szCs w:val="22"/>
                              </w:rPr>
                              <w:t>(</w:t>
                            </w:r>
                            <w:r w:rsidRPr="00D15BAF">
                              <w:rPr>
                                <w:sz w:val="22"/>
                                <w:szCs w:val="22"/>
                              </w:rPr>
                              <w:t xml:space="preserve">("ai " OR " ai" OR "artificial intelligence" OR </w:t>
                            </w:r>
                            <w:proofErr w:type="spellStart"/>
                            <w:r w:rsidRPr="00D15BAF">
                              <w:rPr>
                                <w:sz w:val="22"/>
                                <w:szCs w:val="22"/>
                              </w:rPr>
                              <w:t>chatgpt</w:t>
                            </w:r>
                            <w:proofErr w:type="spellEnd"/>
                            <w:r w:rsidRPr="00D15BAF">
                              <w:rPr>
                                <w:sz w:val="22"/>
                                <w:szCs w:val="22"/>
                              </w:rPr>
                              <w:t>) AND (job OR jobs OR work OR career OR employment OR profession OR worker OR workers OR employee OR replace OR replaced OR replaces OR replacement OR affected OR affect OR affecting OR disappear OR disappearing OR disappeared OR fired OR hiring OR hire OR lose OR lost OR losing OR eliminate OR eliminates OR eliminating OR redundant OR safe OR obsolete)</w:t>
                            </w:r>
                            <w:r w:rsidRPr="00D15BAF">
                              <w:rPr>
                                <w:sz w:val="22"/>
                                <w:szCs w:val="22"/>
                              </w:rPr>
                              <w:t xml:space="preserve">) </w:t>
                            </w:r>
                          </w:p>
                          <w:p w14:paraId="01EDD438" w14:textId="77777777" w:rsidR="00D15BAF" w:rsidRPr="00D15BAF" w:rsidRDefault="00D15BAF" w:rsidP="00D15BAF">
                            <w:pPr>
                              <w:jc w:val="both"/>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6DB6BD8" id="_x0000_t202" coordsize="21600,21600" o:spt="202" path="m,l,21600r21600,l21600,xe">
                <v:stroke joinstyle="miter"/>
                <v:path gradientshapeok="t" o:connecttype="rect"/>
              </v:shapetype>
              <v:shape id="Text Box 1" o:spid="_x0000_s1026" type="#_x0000_t202" style="width:473.55pt;height:8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" fillcolor="white [3201]" strokeweight=".5pt">
                <v:textbox>
                  <w:txbxContent>
                    <w:p w14:paraId="3A954D52" w14:textId="5058BA1C" w:rsidR="00D15BAF" w:rsidRPr="00D15BAF" w:rsidRDefault="00D15BAF" w:rsidP="00D15BAF">
                      <w:pPr>
                        <w:jc w:val="both"/>
                        <w:rPr>
                          <w:sz w:val="22"/>
                          <w:szCs w:val="22"/>
                        </w:rPr>
                      </w:pPr>
                      <w:r w:rsidRPr="00D15BAF">
                        <w:rPr>
                          <w:sz w:val="22"/>
                          <w:szCs w:val="22"/>
                        </w:rPr>
                        <w:t>(</w:t>
                      </w:r>
                      <w:r w:rsidRPr="00D15BAF">
                        <w:rPr>
                          <w:sz w:val="22"/>
                          <w:szCs w:val="22"/>
                        </w:rPr>
                        <w:t xml:space="preserve">("ai " OR " ai" OR "artificial intelligence" OR </w:t>
                      </w:r>
                      <w:proofErr w:type="spellStart"/>
                      <w:r w:rsidRPr="00D15BAF">
                        <w:rPr>
                          <w:sz w:val="22"/>
                          <w:szCs w:val="22"/>
                        </w:rPr>
                        <w:t>chatgpt</w:t>
                      </w:r>
                      <w:proofErr w:type="spellEnd"/>
                      <w:r w:rsidRPr="00D15BAF">
                        <w:rPr>
                          <w:sz w:val="22"/>
                          <w:szCs w:val="22"/>
                        </w:rPr>
                        <w:t>) AND (job OR jobs OR work OR career OR employment OR profession OR worker OR workers OR employee OR replace OR replaced OR replaces OR replacement OR affected OR affect OR affecting OR disappear OR disappearing OR disappeared OR fired OR hiring OR hire OR lose OR lost OR losing OR eliminate OR eliminates OR eliminating OR redundant OR safe OR obsolete)</w:t>
                      </w:r>
                      <w:r w:rsidRPr="00D15BAF">
                        <w:rPr>
                          <w:sz w:val="22"/>
                          <w:szCs w:val="22"/>
                        </w:rPr>
                        <w:t xml:space="preserve">) </w:t>
                      </w:r>
                    </w:p>
                    <w:p w14:paraId="01EDD438" w14:textId="77777777" w:rsidR="00D15BAF" w:rsidRPr="00D15BAF" w:rsidRDefault="00D15BAF" w:rsidP="00D15BAF">
                      <w:pPr>
                        <w:jc w:val="both"/>
                        <w:rPr>
                          <w:sz w:val="22"/>
                          <w:szCs w:val="22"/>
                        </w:rPr>
                      </w:pPr>
                    </w:p>
                  </w:txbxContent>
                </v:textbox>
                <w10:anchorlock/>
              </v:shape>
            </w:pict>
          </mc:Fallback>
        </mc:AlternateContent>
      </w:r>
    </w:p>
    <w:p w14:paraId="7268EBE1" w14:textId="77777777" w:rsidR="00D15BAF" w:rsidRDefault="00D15BAF" w:rsidP="004D554A">
      <w:pPr>
        <w:spacing w:line="240" w:lineRule="auto"/>
        <w:contextualSpacing/>
        <w:rPr>
          <w:b/>
          <w:bCs/>
        </w:rPr>
      </w:pPr>
    </w:p>
    <w:p w14:paraId="091EF76B" w14:textId="147BDCA6" w:rsidR="004D554A" w:rsidRPr="004D554A" w:rsidRDefault="00D15BAF" w:rsidP="0094307A">
      <w:pPr>
        <w:spacing w:line="240" w:lineRule="auto"/>
        <w:contextualSpacing/>
      </w:pPr>
      <w:r>
        <w:t xml:space="preserve">For two years, we gathered </w:t>
      </w:r>
      <w:r w:rsidRPr="004D554A">
        <w:rPr>
          <w:b/>
          <w:bCs/>
        </w:rPr>
        <w:t>7,616,585</w:t>
      </w:r>
      <w:r w:rsidRPr="00D15BAF">
        <w:t xml:space="preserve"> </w:t>
      </w:r>
      <w:r w:rsidRPr="004D554A">
        <w:t xml:space="preserve">Reddit posts </w:t>
      </w:r>
      <w:r>
        <w:t xml:space="preserve">within the </w:t>
      </w:r>
      <w:r w:rsidR="0094307A">
        <w:t>ten</w:t>
      </w:r>
      <w:r>
        <w:t xml:space="preserve"> subreddits. After that, </w:t>
      </w:r>
      <w:r w:rsidR="0094307A">
        <w:t>we</w:t>
      </w:r>
      <w:r>
        <w:t xml:space="preserve"> </w:t>
      </w:r>
      <w:r w:rsidR="0094307A">
        <w:t>performed</w:t>
      </w:r>
      <w:r>
        <w:t xml:space="preserve"> </w:t>
      </w:r>
      <w:r w:rsidR="0094307A">
        <w:t>a</w:t>
      </w:r>
      <w:r>
        <w:t xml:space="preserve"> </w:t>
      </w:r>
      <w:r w:rsidR="0094307A">
        <w:t>double</w:t>
      </w:r>
      <w:r>
        <w:t xml:space="preserve"> validation </w:t>
      </w:r>
      <w:r w:rsidR="0094307A">
        <w:t>process</w:t>
      </w:r>
      <w:r>
        <w:t>. First, we used the query above to filter only relevant Reddi</w:t>
      </w:r>
      <w:r w:rsidR="0094307A">
        <w:t>t</w:t>
      </w:r>
      <w:r>
        <w:t xml:space="preserve"> post</w:t>
      </w:r>
      <w:r w:rsidR="0094307A">
        <w:t>s</w:t>
      </w:r>
      <w:r>
        <w:t xml:space="preserve">, and second, we used </w:t>
      </w:r>
      <w:r w:rsidRPr="004D554A">
        <w:t>Llama 3.1 7B</w:t>
      </w:r>
      <w:r>
        <w:t xml:space="preserve"> to automatically validate whether they were talking about AI taking over</w:t>
      </w:r>
      <w:r w:rsidR="0094307A">
        <w:t xml:space="preserve"> jobs</w:t>
      </w:r>
      <w:r>
        <w:t xml:space="preserve"> or affecting the </w:t>
      </w:r>
      <w:r w:rsidR="0094307A">
        <w:t xml:space="preserve">job market. </w:t>
      </w:r>
      <w:r w:rsidR="001362A8">
        <w:t>The n</w:t>
      </w:r>
      <w:r w:rsidR="004D554A" w:rsidRPr="004D554A">
        <w:t xml:space="preserve">umber of Reddit posts </w:t>
      </w:r>
      <w:r w:rsidR="0094307A">
        <w:t xml:space="preserve">filtered with the query and </w:t>
      </w:r>
      <w:r w:rsidR="004D554A" w:rsidRPr="004D554A">
        <w:t>labeled by</w:t>
      </w:r>
      <w:r w:rsidR="0094307A">
        <w:t xml:space="preserve"> the LLM </w:t>
      </w:r>
      <w:r w:rsidR="001362A8">
        <w:t>was</w:t>
      </w:r>
      <w:r w:rsidR="004D554A" w:rsidRPr="004D554A">
        <w:t xml:space="preserve"> </w:t>
      </w:r>
      <w:r w:rsidR="004D554A">
        <w:t xml:space="preserve">around </w:t>
      </w:r>
      <w:r w:rsidR="004D554A" w:rsidRPr="004D554A">
        <w:rPr>
          <w:b/>
          <w:bCs/>
        </w:rPr>
        <w:t>18,</w:t>
      </w:r>
      <w:r w:rsidR="004D554A">
        <w:rPr>
          <w:b/>
          <w:bCs/>
        </w:rPr>
        <w:t>159</w:t>
      </w:r>
      <w:r w:rsidR="004D554A" w:rsidRPr="004D554A">
        <w:t>.</w:t>
      </w:r>
    </w:p>
    <w:p w14:paraId="2C3CD118" w14:textId="77777777" w:rsidR="001362A8" w:rsidRDefault="001362A8" w:rsidP="004D554A">
      <w:pPr>
        <w:spacing w:line="240" w:lineRule="auto"/>
        <w:contextualSpacing/>
        <w:rPr>
          <w:b/>
          <w:bCs/>
        </w:rPr>
      </w:pPr>
    </w:p>
    <w:p w14:paraId="040681B1" w14:textId="11BD74F7" w:rsidR="004D554A" w:rsidRPr="004D554A" w:rsidRDefault="004D554A" w:rsidP="004D554A">
      <w:pPr>
        <w:spacing w:line="240" w:lineRule="auto"/>
        <w:contextualSpacing/>
        <w:rPr>
          <w:b/>
          <w:bCs/>
        </w:rPr>
      </w:pPr>
      <w:r w:rsidRPr="004D554A">
        <w:rPr>
          <w:b/>
          <w:bCs/>
        </w:rPr>
        <w:t>Data Labeling</w:t>
      </w:r>
    </w:p>
    <w:p w14:paraId="08AA1129" w14:textId="2BB4011F" w:rsidR="004D554A" w:rsidRPr="004D554A" w:rsidRDefault="0094307A" w:rsidP="004D554A">
      <w:pPr>
        <w:spacing w:line="240" w:lineRule="auto"/>
        <w:contextualSpacing/>
      </w:pPr>
      <w:r>
        <w:t>T</w:t>
      </w:r>
      <w:r>
        <w:t xml:space="preserve">o </w:t>
      </w:r>
      <w:r>
        <w:t>narrow down the topic of</w:t>
      </w:r>
      <w:r>
        <w:t xml:space="preserve"> </w:t>
      </w:r>
      <w:r>
        <w:t>the post,</w:t>
      </w:r>
      <w:r>
        <w:t xml:space="preserve"> we </w:t>
      </w:r>
      <w:r>
        <w:t>assigned</w:t>
      </w:r>
      <w:r>
        <w:t xml:space="preserve"> it to 3 levels</w:t>
      </w:r>
      <w:r>
        <w:t xml:space="preserve"> (below). </w:t>
      </w:r>
      <w:r w:rsidR="004D554A" w:rsidRPr="004D554A">
        <w:t xml:space="preserve">We manually labeled </w:t>
      </w:r>
      <w:r w:rsidR="004D554A" w:rsidRPr="004D554A">
        <w:rPr>
          <w:b/>
          <w:bCs/>
        </w:rPr>
        <w:t>555</w:t>
      </w:r>
      <w:r w:rsidR="004D554A" w:rsidRPr="004D554A">
        <w:t xml:space="preserve"> Reddit posts </w:t>
      </w:r>
      <w:r>
        <w:t>validated by the LLM</w:t>
      </w:r>
      <w:r>
        <w:t xml:space="preserve"> </w:t>
      </w:r>
      <w:r w:rsidR="004D554A" w:rsidRPr="004D554A">
        <w:t>using multilabel classification</w:t>
      </w:r>
      <w:r>
        <w:t xml:space="preserve">. We selected the posts from 10 to the highest score. </w:t>
      </w:r>
    </w:p>
    <w:p w14:paraId="7F610BA9" w14:textId="77777777" w:rsidR="004D554A" w:rsidRPr="004D554A" w:rsidRDefault="004D554A" w:rsidP="004D554A">
      <w:pPr>
        <w:numPr>
          <w:ilvl w:val="0"/>
          <w:numId w:val="3"/>
        </w:numPr>
        <w:spacing w:line="240" w:lineRule="auto"/>
        <w:contextualSpacing/>
      </w:pPr>
      <w:r w:rsidRPr="004D554A">
        <w:rPr>
          <w:b/>
          <w:bCs/>
        </w:rPr>
        <w:t>C1 Work</w:t>
      </w:r>
      <w:r w:rsidRPr="004D554A">
        <w:t>: Posts discussing task-oriented thoughts, such as new summarization models.</w:t>
      </w:r>
    </w:p>
    <w:p w14:paraId="49095452" w14:textId="34E603EC" w:rsidR="004D554A" w:rsidRPr="004D554A" w:rsidRDefault="004D554A" w:rsidP="004D554A">
      <w:pPr>
        <w:numPr>
          <w:ilvl w:val="0"/>
          <w:numId w:val="3"/>
        </w:numPr>
        <w:spacing w:line="240" w:lineRule="auto"/>
        <w:contextualSpacing/>
      </w:pPr>
      <w:r w:rsidRPr="004D554A">
        <w:rPr>
          <w:b/>
          <w:bCs/>
        </w:rPr>
        <w:t>C2 Worker</w:t>
      </w:r>
      <w:r w:rsidRPr="004D554A">
        <w:t xml:space="preserve">: Posts about how a worker might have </w:t>
      </w:r>
      <w:r>
        <w:t xml:space="preserve">suffered </w:t>
      </w:r>
      <w:r w:rsidR="00716468">
        <w:t xml:space="preserve">an </w:t>
      </w:r>
      <w:r>
        <w:t>impact</w:t>
      </w:r>
      <w:r w:rsidRPr="004D554A">
        <w:t xml:space="preserve"> </w:t>
      </w:r>
      <w:r w:rsidR="00716468">
        <w:t xml:space="preserve">on </w:t>
      </w:r>
      <w:r w:rsidRPr="004D554A">
        <w:t>their work environment.</w:t>
      </w:r>
    </w:p>
    <w:p w14:paraId="05F4A649" w14:textId="77777777" w:rsidR="004D554A" w:rsidRPr="004D554A" w:rsidRDefault="004D554A" w:rsidP="004D554A">
      <w:pPr>
        <w:numPr>
          <w:ilvl w:val="0"/>
          <w:numId w:val="3"/>
        </w:numPr>
        <w:spacing w:line="240" w:lineRule="auto"/>
        <w:contextualSpacing/>
      </w:pPr>
      <w:r w:rsidRPr="004D554A">
        <w:rPr>
          <w:b/>
          <w:bCs/>
        </w:rPr>
        <w:t>C3 Workforce</w:t>
      </w:r>
      <w:r w:rsidRPr="004D554A">
        <w:t>: Posts indicating that a significant number of workers in a specific sector or in general are affected.</w:t>
      </w:r>
    </w:p>
    <w:p w14:paraId="159BDF7E" w14:textId="77777777" w:rsidR="004D554A" w:rsidRPr="004D554A" w:rsidRDefault="004D554A" w:rsidP="004D554A">
      <w:pPr>
        <w:spacing w:line="240" w:lineRule="auto"/>
        <w:contextualSpacing/>
      </w:pPr>
      <w:r w:rsidRPr="004D554A">
        <w:rPr>
          <w:b/>
          <w:bCs/>
        </w:rPr>
        <w:t>Label Distribution:</w:t>
      </w:r>
    </w:p>
    <w:tbl>
      <w:tblPr>
        <w:tblStyle w:val="TableGrid"/>
        <w:tblW w:w="0" w:type="auto"/>
        <w:jc w:val="center"/>
        <w:tblLook w:val="04A0" w:firstRow="1" w:lastRow="0" w:firstColumn="1" w:lastColumn="0" w:noHBand="0" w:noVBand="1"/>
      </w:tblPr>
      <w:tblGrid>
        <w:gridCol w:w="1627"/>
        <w:gridCol w:w="2025"/>
      </w:tblGrid>
      <w:tr w:rsidR="004D554A" w:rsidRPr="004D554A" w14:paraId="51D3CB7F" w14:textId="77777777" w:rsidTr="0075285D">
        <w:trPr>
          <w:jc w:val="center"/>
        </w:trPr>
        <w:tc>
          <w:tcPr>
            <w:tcW w:w="0" w:type="auto"/>
            <w:hideMark/>
          </w:tcPr>
          <w:p w14:paraId="17D99541" w14:textId="77777777" w:rsidR="004D554A" w:rsidRPr="004D554A" w:rsidRDefault="004D554A" w:rsidP="004D554A">
            <w:pPr>
              <w:spacing w:after="160"/>
              <w:contextualSpacing/>
              <w:rPr>
                <w:b/>
                <w:bCs/>
              </w:rPr>
            </w:pPr>
            <w:r w:rsidRPr="004D554A">
              <w:rPr>
                <w:b/>
                <w:bCs/>
              </w:rPr>
              <w:t>Category</w:t>
            </w:r>
          </w:p>
        </w:tc>
        <w:tc>
          <w:tcPr>
            <w:tcW w:w="0" w:type="auto"/>
            <w:hideMark/>
          </w:tcPr>
          <w:p w14:paraId="113FA619" w14:textId="77777777" w:rsidR="004D554A" w:rsidRPr="004D554A" w:rsidRDefault="004D554A" w:rsidP="004D554A">
            <w:pPr>
              <w:spacing w:after="160"/>
              <w:contextualSpacing/>
              <w:rPr>
                <w:b/>
                <w:bCs/>
              </w:rPr>
            </w:pPr>
            <w:r w:rsidRPr="004D554A">
              <w:rPr>
                <w:b/>
                <w:bCs/>
              </w:rPr>
              <w:t>Number of Posts</w:t>
            </w:r>
          </w:p>
        </w:tc>
      </w:tr>
      <w:tr w:rsidR="004D554A" w:rsidRPr="004D554A" w14:paraId="29227400" w14:textId="77777777" w:rsidTr="0075285D">
        <w:trPr>
          <w:jc w:val="center"/>
        </w:trPr>
        <w:tc>
          <w:tcPr>
            <w:tcW w:w="0" w:type="auto"/>
            <w:hideMark/>
          </w:tcPr>
          <w:p w14:paraId="4532ACBD" w14:textId="77777777" w:rsidR="004D554A" w:rsidRPr="004D554A" w:rsidRDefault="004D554A" w:rsidP="004D554A">
            <w:pPr>
              <w:spacing w:after="160"/>
              <w:contextualSpacing/>
            </w:pPr>
            <w:r w:rsidRPr="004D554A">
              <w:lastRenderedPageBreak/>
              <w:t>C1 Work</w:t>
            </w:r>
          </w:p>
        </w:tc>
        <w:tc>
          <w:tcPr>
            <w:tcW w:w="0" w:type="auto"/>
            <w:hideMark/>
          </w:tcPr>
          <w:p w14:paraId="4419B430" w14:textId="77777777" w:rsidR="004D554A" w:rsidRPr="004D554A" w:rsidRDefault="004D554A" w:rsidP="004D554A">
            <w:pPr>
              <w:spacing w:after="160"/>
              <w:contextualSpacing/>
            </w:pPr>
            <w:r w:rsidRPr="004D554A">
              <w:t>67</w:t>
            </w:r>
          </w:p>
        </w:tc>
      </w:tr>
      <w:tr w:rsidR="004D554A" w:rsidRPr="004D554A" w14:paraId="66159CC2" w14:textId="77777777" w:rsidTr="0075285D">
        <w:trPr>
          <w:jc w:val="center"/>
        </w:trPr>
        <w:tc>
          <w:tcPr>
            <w:tcW w:w="0" w:type="auto"/>
            <w:hideMark/>
          </w:tcPr>
          <w:p w14:paraId="29C8E052" w14:textId="77777777" w:rsidR="004D554A" w:rsidRPr="004D554A" w:rsidRDefault="004D554A" w:rsidP="004D554A">
            <w:pPr>
              <w:spacing w:after="160"/>
              <w:contextualSpacing/>
            </w:pPr>
            <w:r w:rsidRPr="004D554A">
              <w:t>C2 Worker</w:t>
            </w:r>
          </w:p>
        </w:tc>
        <w:tc>
          <w:tcPr>
            <w:tcW w:w="0" w:type="auto"/>
            <w:hideMark/>
          </w:tcPr>
          <w:p w14:paraId="1A5265BC" w14:textId="77777777" w:rsidR="004D554A" w:rsidRPr="004D554A" w:rsidRDefault="004D554A" w:rsidP="004D554A">
            <w:pPr>
              <w:spacing w:after="160"/>
              <w:contextualSpacing/>
            </w:pPr>
            <w:r w:rsidRPr="004D554A">
              <w:t>192</w:t>
            </w:r>
          </w:p>
        </w:tc>
      </w:tr>
      <w:tr w:rsidR="004D554A" w:rsidRPr="004D554A" w14:paraId="5897DFE9" w14:textId="77777777" w:rsidTr="0075285D">
        <w:trPr>
          <w:jc w:val="center"/>
        </w:trPr>
        <w:tc>
          <w:tcPr>
            <w:tcW w:w="0" w:type="auto"/>
            <w:hideMark/>
          </w:tcPr>
          <w:p w14:paraId="662BB8E8" w14:textId="77777777" w:rsidR="004D554A" w:rsidRPr="004D554A" w:rsidRDefault="004D554A" w:rsidP="004D554A">
            <w:pPr>
              <w:spacing w:after="160"/>
              <w:contextualSpacing/>
            </w:pPr>
            <w:r w:rsidRPr="004D554A">
              <w:t>C3 Workforce</w:t>
            </w:r>
          </w:p>
        </w:tc>
        <w:tc>
          <w:tcPr>
            <w:tcW w:w="0" w:type="auto"/>
            <w:hideMark/>
          </w:tcPr>
          <w:p w14:paraId="366194D7" w14:textId="77777777" w:rsidR="004D554A" w:rsidRPr="004D554A" w:rsidRDefault="004D554A" w:rsidP="004D554A">
            <w:pPr>
              <w:spacing w:after="160"/>
              <w:contextualSpacing/>
            </w:pPr>
            <w:r w:rsidRPr="004D554A">
              <w:t>80</w:t>
            </w:r>
          </w:p>
        </w:tc>
      </w:tr>
    </w:tbl>
    <w:p w14:paraId="5401EE53" w14:textId="2C825FFE" w:rsidR="0075285D" w:rsidRPr="00716468" w:rsidRDefault="00716468" w:rsidP="00716468">
      <w:pPr>
        <w:pStyle w:val="Heading1"/>
        <w:spacing w:line="240" w:lineRule="auto"/>
        <w:contextualSpacing/>
      </w:pPr>
      <w:r w:rsidRPr="004D554A">
        <w:t>Methodology</w:t>
      </w:r>
    </w:p>
    <w:p w14:paraId="365BFEE9" w14:textId="52885A6D" w:rsidR="004D554A" w:rsidRPr="004D554A" w:rsidRDefault="004D554A" w:rsidP="00716468">
      <w:pPr>
        <w:pStyle w:val="Heading2"/>
      </w:pPr>
      <w:r w:rsidRPr="004D554A">
        <w:t>Machine Learning Models</w:t>
      </w:r>
    </w:p>
    <w:p w14:paraId="024F1487" w14:textId="77777777" w:rsidR="004D554A" w:rsidRPr="004D554A" w:rsidRDefault="004D554A" w:rsidP="004D554A">
      <w:pPr>
        <w:spacing w:line="240" w:lineRule="auto"/>
        <w:contextualSpacing/>
      </w:pPr>
      <w:r w:rsidRPr="004D554A">
        <w:t>We trained two machine learning models to predict the categories of unlabeled data:</w:t>
      </w:r>
    </w:p>
    <w:p w14:paraId="2ED33764" w14:textId="77777777" w:rsidR="004D554A" w:rsidRPr="004D554A" w:rsidRDefault="004D554A" w:rsidP="004D554A">
      <w:pPr>
        <w:numPr>
          <w:ilvl w:val="0"/>
          <w:numId w:val="5"/>
        </w:numPr>
        <w:spacing w:line="240" w:lineRule="auto"/>
        <w:contextualSpacing/>
      </w:pPr>
      <w:r w:rsidRPr="004D554A">
        <w:t>Random Forest Classifier</w:t>
      </w:r>
    </w:p>
    <w:p w14:paraId="7800C195" w14:textId="77777777" w:rsidR="004D554A" w:rsidRPr="004D554A" w:rsidRDefault="004D554A" w:rsidP="004D554A">
      <w:pPr>
        <w:numPr>
          <w:ilvl w:val="0"/>
          <w:numId w:val="5"/>
        </w:numPr>
        <w:spacing w:line="240" w:lineRule="auto"/>
        <w:contextualSpacing/>
      </w:pPr>
      <w:r w:rsidRPr="004D554A">
        <w:t>Support Vector Machine (SVM)</w:t>
      </w:r>
    </w:p>
    <w:p w14:paraId="500F6232" w14:textId="77777777" w:rsidR="004D554A" w:rsidRPr="004D554A" w:rsidRDefault="004D554A" w:rsidP="004D554A">
      <w:pPr>
        <w:pStyle w:val="Heading2"/>
        <w:spacing w:line="240" w:lineRule="auto"/>
        <w:contextualSpacing/>
      </w:pPr>
      <w:r w:rsidRPr="004D554A">
        <w:t>Data Preprocessing:</w:t>
      </w:r>
    </w:p>
    <w:p w14:paraId="7936F5BF" w14:textId="1987F92C" w:rsidR="004D554A" w:rsidRPr="004D554A" w:rsidRDefault="004D554A" w:rsidP="004D554A">
      <w:pPr>
        <w:numPr>
          <w:ilvl w:val="0"/>
          <w:numId w:val="6"/>
        </w:numPr>
        <w:spacing w:line="240" w:lineRule="auto"/>
        <w:contextualSpacing/>
      </w:pPr>
      <w:r w:rsidRPr="004D554A">
        <w:t xml:space="preserve">Text data was cleaned by converting </w:t>
      </w:r>
      <w:r>
        <w:t xml:space="preserve">it </w:t>
      </w:r>
      <w:r w:rsidRPr="004D554A">
        <w:t xml:space="preserve">to lowercase </w:t>
      </w:r>
      <w:r>
        <w:t xml:space="preserve">and </w:t>
      </w:r>
      <w:r w:rsidRPr="004D554A">
        <w:t>removing URLs, punctuation, numbers, and stop words.</w:t>
      </w:r>
    </w:p>
    <w:p w14:paraId="4C7E9B92" w14:textId="77777777" w:rsidR="004D554A" w:rsidRPr="004D554A" w:rsidRDefault="004D554A" w:rsidP="004D554A">
      <w:pPr>
        <w:numPr>
          <w:ilvl w:val="0"/>
          <w:numId w:val="6"/>
        </w:numPr>
        <w:spacing w:line="240" w:lineRule="auto"/>
        <w:contextualSpacing/>
      </w:pPr>
      <w:r w:rsidRPr="004D554A">
        <w:t>Lemmatization was applied to reduce words to their base forms.</w:t>
      </w:r>
    </w:p>
    <w:p w14:paraId="3022FB32" w14:textId="77777777" w:rsidR="004D554A" w:rsidRPr="004D554A" w:rsidRDefault="004D554A" w:rsidP="004D554A">
      <w:pPr>
        <w:numPr>
          <w:ilvl w:val="0"/>
          <w:numId w:val="6"/>
        </w:numPr>
        <w:spacing w:line="240" w:lineRule="auto"/>
        <w:contextualSpacing/>
      </w:pPr>
      <w:r w:rsidRPr="004D554A">
        <w:t>The cleaned text was transformed into numerical features using TF-IDF vectorization.</w:t>
      </w:r>
    </w:p>
    <w:p w14:paraId="490B67C2" w14:textId="77777777" w:rsidR="004D554A" w:rsidRPr="004D554A" w:rsidRDefault="004D554A" w:rsidP="004D554A">
      <w:pPr>
        <w:pStyle w:val="Heading2"/>
        <w:spacing w:line="240" w:lineRule="auto"/>
        <w:contextualSpacing/>
      </w:pPr>
      <w:r w:rsidRPr="004D554A">
        <w:t>Model Training:</w:t>
      </w:r>
    </w:p>
    <w:p w14:paraId="5099CD40" w14:textId="73B13AD7" w:rsidR="004D554A" w:rsidRPr="004D554A" w:rsidRDefault="004D554A" w:rsidP="00C73C87">
      <w:pPr>
        <w:numPr>
          <w:ilvl w:val="0"/>
          <w:numId w:val="7"/>
        </w:numPr>
        <w:spacing w:line="240" w:lineRule="auto"/>
        <w:contextualSpacing/>
      </w:pPr>
      <w:r w:rsidRPr="004D554A">
        <w:t>The models were trained using the manually labeled data</w:t>
      </w:r>
      <w:r w:rsidR="00C73C87">
        <w:t xml:space="preserve"> through m</w:t>
      </w:r>
      <w:r w:rsidRPr="004D554A">
        <w:t xml:space="preserve">ultilabel classification </w:t>
      </w:r>
      <w:r w:rsidR="00C73C87">
        <w:t>(the categories are not mutually exclusive)</w:t>
      </w:r>
    </w:p>
    <w:p w14:paraId="37640211" w14:textId="77777777" w:rsidR="004D554A" w:rsidRDefault="004D554A" w:rsidP="004D554A">
      <w:pPr>
        <w:numPr>
          <w:ilvl w:val="0"/>
          <w:numId w:val="7"/>
        </w:numPr>
        <w:spacing w:line="240" w:lineRule="auto"/>
        <w:contextualSpacing/>
      </w:pPr>
      <w:r w:rsidRPr="004D554A">
        <w:t>The data was split into training and validation sets using an 80/20 split.</w:t>
      </w:r>
    </w:p>
    <w:p w14:paraId="0CA38416" w14:textId="473D399A" w:rsidR="00C73C87" w:rsidRPr="004D554A" w:rsidRDefault="00C73C87" w:rsidP="00C73C87">
      <w:pPr>
        <w:numPr>
          <w:ilvl w:val="0"/>
          <w:numId w:val="8"/>
        </w:numPr>
        <w:spacing w:line="240" w:lineRule="auto"/>
        <w:contextualSpacing/>
      </w:pPr>
      <w:r>
        <w:t xml:space="preserve">We used the following evaluation metrics: </w:t>
      </w:r>
      <w:r w:rsidRPr="004D554A">
        <w:t>Precision</w:t>
      </w:r>
      <w:r>
        <w:t xml:space="preserve">, </w:t>
      </w:r>
      <w:r w:rsidRPr="004D554A">
        <w:t>Recall</w:t>
      </w:r>
      <w:r>
        <w:t xml:space="preserve">, </w:t>
      </w:r>
      <w:r w:rsidRPr="004D554A">
        <w:t>F1-Score</w:t>
      </w:r>
      <w:r>
        <w:t xml:space="preserve">, and </w:t>
      </w:r>
      <w:r w:rsidRPr="004D554A">
        <w:t>Support (number of occurrences of each class in the validation set)</w:t>
      </w:r>
    </w:p>
    <w:p w14:paraId="75A75AAC" w14:textId="780EE527" w:rsidR="00C73C87" w:rsidRPr="004D554A" w:rsidRDefault="00C73C87" w:rsidP="000C04C3">
      <w:pPr>
        <w:spacing w:line="240" w:lineRule="auto"/>
        <w:contextualSpacing/>
      </w:pPr>
    </w:p>
    <w:p w14:paraId="0EAAC5EC" w14:textId="77777777" w:rsidR="004D554A" w:rsidRPr="004D554A" w:rsidRDefault="004D554A" w:rsidP="004D554A">
      <w:pPr>
        <w:spacing w:line="240" w:lineRule="auto"/>
        <w:contextualSpacing/>
      </w:pPr>
      <w:r w:rsidRPr="004D554A">
        <w:rPr>
          <w:b/>
          <w:bCs/>
        </w:rPr>
        <w:t>Model Performance:</w:t>
      </w:r>
    </w:p>
    <w:p w14:paraId="4877A1C3" w14:textId="77777777" w:rsidR="004D554A" w:rsidRPr="004D554A" w:rsidRDefault="004D554A" w:rsidP="004D554A">
      <w:pPr>
        <w:spacing w:line="240" w:lineRule="auto"/>
        <w:contextualSpacing/>
      </w:pPr>
      <w:r w:rsidRPr="004D554A">
        <w:rPr>
          <w:b/>
          <w:bCs/>
        </w:rPr>
        <w:t>Random Forest:</w:t>
      </w:r>
    </w:p>
    <w:tbl>
      <w:tblPr>
        <w:tblStyle w:val="TableGrid"/>
        <w:tblW w:w="0" w:type="auto"/>
        <w:jc w:val="center"/>
        <w:tblLook w:val="04A0" w:firstRow="1" w:lastRow="0" w:firstColumn="1" w:lastColumn="0" w:noHBand="0" w:noVBand="1"/>
      </w:tblPr>
      <w:tblGrid>
        <w:gridCol w:w="1627"/>
        <w:gridCol w:w="1240"/>
        <w:gridCol w:w="905"/>
        <w:gridCol w:w="1186"/>
        <w:gridCol w:w="1093"/>
      </w:tblGrid>
      <w:tr w:rsidR="004D554A" w:rsidRPr="004D554A" w14:paraId="5EDF3E97" w14:textId="77777777" w:rsidTr="004D554A">
        <w:trPr>
          <w:jc w:val="center"/>
        </w:trPr>
        <w:tc>
          <w:tcPr>
            <w:tcW w:w="0" w:type="auto"/>
            <w:hideMark/>
          </w:tcPr>
          <w:p w14:paraId="30858411" w14:textId="77777777" w:rsidR="004D554A" w:rsidRPr="004D554A" w:rsidRDefault="004D554A" w:rsidP="004D554A">
            <w:pPr>
              <w:spacing w:after="160"/>
              <w:contextualSpacing/>
              <w:rPr>
                <w:b/>
                <w:bCs/>
              </w:rPr>
            </w:pPr>
            <w:r w:rsidRPr="004D554A">
              <w:rPr>
                <w:b/>
                <w:bCs/>
              </w:rPr>
              <w:t>Category</w:t>
            </w:r>
          </w:p>
        </w:tc>
        <w:tc>
          <w:tcPr>
            <w:tcW w:w="0" w:type="auto"/>
            <w:hideMark/>
          </w:tcPr>
          <w:p w14:paraId="0D284BEF" w14:textId="77777777" w:rsidR="004D554A" w:rsidRPr="004D554A" w:rsidRDefault="004D554A" w:rsidP="004D554A">
            <w:pPr>
              <w:spacing w:after="160"/>
              <w:contextualSpacing/>
              <w:rPr>
                <w:b/>
                <w:bCs/>
              </w:rPr>
            </w:pPr>
            <w:r w:rsidRPr="004D554A">
              <w:rPr>
                <w:b/>
                <w:bCs/>
              </w:rPr>
              <w:t>Precision</w:t>
            </w:r>
          </w:p>
        </w:tc>
        <w:tc>
          <w:tcPr>
            <w:tcW w:w="0" w:type="auto"/>
            <w:hideMark/>
          </w:tcPr>
          <w:p w14:paraId="5DF5B570" w14:textId="77777777" w:rsidR="004D554A" w:rsidRPr="004D554A" w:rsidRDefault="004D554A" w:rsidP="004D554A">
            <w:pPr>
              <w:spacing w:after="160"/>
              <w:contextualSpacing/>
              <w:rPr>
                <w:b/>
                <w:bCs/>
              </w:rPr>
            </w:pPr>
            <w:r w:rsidRPr="004D554A">
              <w:rPr>
                <w:b/>
                <w:bCs/>
              </w:rPr>
              <w:t>Recall</w:t>
            </w:r>
          </w:p>
        </w:tc>
        <w:tc>
          <w:tcPr>
            <w:tcW w:w="0" w:type="auto"/>
            <w:hideMark/>
          </w:tcPr>
          <w:p w14:paraId="363E6A92" w14:textId="77777777" w:rsidR="004D554A" w:rsidRPr="004D554A" w:rsidRDefault="004D554A" w:rsidP="004D554A">
            <w:pPr>
              <w:spacing w:after="160"/>
              <w:contextualSpacing/>
              <w:rPr>
                <w:b/>
                <w:bCs/>
              </w:rPr>
            </w:pPr>
            <w:r w:rsidRPr="004D554A">
              <w:rPr>
                <w:b/>
                <w:bCs/>
              </w:rPr>
              <w:t>F1-Score</w:t>
            </w:r>
          </w:p>
        </w:tc>
        <w:tc>
          <w:tcPr>
            <w:tcW w:w="0" w:type="auto"/>
            <w:hideMark/>
          </w:tcPr>
          <w:p w14:paraId="138B3790" w14:textId="77777777" w:rsidR="004D554A" w:rsidRPr="004D554A" w:rsidRDefault="004D554A" w:rsidP="004D554A">
            <w:pPr>
              <w:spacing w:after="160"/>
              <w:contextualSpacing/>
              <w:rPr>
                <w:b/>
                <w:bCs/>
              </w:rPr>
            </w:pPr>
            <w:r w:rsidRPr="004D554A">
              <w:rPr>
                <w:b/>
                <w:bCs/>
              </w:rPr>
              <w:t>Support</w:t>
            </w:r>
          </w:p>
        </w:tc>
      </w:tr>
      <w:tr w:rsidR="004D554A" w:rsidRPr="004D554A" w14:paraId="144CA553" w14:textId="77777777" w:rsidTr="004D554A">
        <w:trPr>
          <w:jc w:val="center"/>
        </w:trPr>
        <w:tc>
          <w:tcPr>
            <w:tcW w:w="0" w:type="auto"/>
            <w:hideMark/>
          </w:tcPr>
          <w:p w14:paraId="3571184C" w14:textId="77777777" w:rsidR="004D554A" w:rsidRPr="004D554A" w:rsidRDefault="004D554A" w:rsidP="004D554A">
            <w:pPr>
              <w:spacing w:after="160"/>
              <w:contextualSpacing/>
            </w:pPr>
            <w:r w:rsidRPr="004D554A">
              <w:t>C1 Work</w:t>
            </w:r>
          </w:p>
        </w:tc>
        <w:tc>
          <w:tcPr>
            <w:tcW w:w="0" w:type="auto"/>
            <w:hideMark/>
          </w:tcPr>
          <w:p w14:paraId="4EBDF599" w14:textId="77777777" w:rsidR="004D554A" w:rsidRPr="004D554A" w:rsidRDefault="004D554A" w:rsidP="004D554A">
            <w:pPr>
              <w:spacing w:after="160"/>
              <w:contextualSpacing/>
            </w:pPr>
            <w:r w:rsidRPr="004D554A">
              <w:t>1.00</w:t>
            </w:r>
          </w:p>
        </w:tc>
        <w:tc>
          <w:tcPr>
            <w:tcW w:w="0" w:type="auto"/>
            <w:hideMark/>
          </w:tcPr>
          <w:p w14:paraId="6883CE30" w14:textId="77777777" w:rsidR="004D554A" w:rsidRPr="004D554A" w:rsidRDefault="004D554A" w:rsidP="004D554A">
            <w:pPr>
              <w:spacing w:after="160"/>
              <w:contextualSpacing/>
            </w:pPr>
            <w:r w:rsidRPr="004D554A">
              <w:t>0.10</w:t>
            </w:r>
          </w:p>
        </w:tc>
        <w:tc>
          <w:tcPr>
            <w:tcW w:w="0" w:type="auto"/>
            <w:hideMark/>
          </w:tcPr>
          <w:p w14:paraId="2389FEF3" w14:textId="77777777" w:rsidR="004D554A" w:rsidRPr="004D554A" w:rsidRDefault="004D554A" w:rsidP="004D554A">
            <w:pPr>
              <w:spacing w:after="160"/>
              <w:contextualSpacing/>
            </w:pPr>
            <w:r w:rsidRPr="004D554A">
              <w:t>0.18</w:t>
            </w:r>
          </w:p>
        </w:tc>
        <w:tc>
          <w:tcPr>
            <w:tcW w:w="0" w:type="auto"/>
            <w:hideMark/>
          </w:tcPr>
          <w:p w14:paraId="00067F42" w14:textId="77777777" w:rsidR="004D554A" w:rsidRPr="004D554A" w:rsidRDefault="004D554A" w:rsidP="004D554A">
            <w:pPr>
              <w:spacing w:after="160"/>
              <w:contextualSpacing/>
            </w:pPr>
            <w:r w:rsidRPr="004D554A">
              <w:t>10</w:t>
            </w:r>
          </w:p>
        </w:tc>
      </w:tr>
      <w:tr w:rsidR="004D554A" w:rsidRPr="004D554A" w14:paraId="0F6610F8" w14:textId="77777777" w:rsidTr="004D554A">
        <w:trPr>
          <w:jc w:val="center"/>
        </w:trPr>
        <w:tc>
          <w:tcPr>
            <w:tcW w:w="0" w:type="auto"/>
            <w:hideMark/>
          </w:tcPr>
          <w:p w14:paraId="5B6F2A48" w14:textId="77777777" w:rsidR="004D554A" w:rsidRPr="004D554A" w:rsidRDefault="004D554A" w:rsidP="004D554A">
            <w:pPr>
              <w:spacing w:after="160"/>
              <w:contextualSpacing/>
            </w:pPr>
            <w:r w:rsidRPr="004D554A">
              <w:t>C2 Worker</w:t>
            </w:r>
          </w:p>
        </w:tc>
        <w:tc>
          <w:tcPr>
            <w:tcW w:w="0" w:type="auto"/>
            <w:hideMark/>
          </w:tcPr>
          <w:p w14:paraId="52B5FE71" w14:textId="77777777" w:rsidR="004D554A" w:rsidRPr="004D554A" w:rsidRDefault="004D554A" w:rsidP="004D554A">
            <w:pPr>
              <w:spacing w:after="160"/>
              <w:contextualSpacing/>
            </w:pPr>
            <w:r w:rsidRPr="004D554A">
              <w:t>0.61</w:t>
            </w:r>
          </w:p>
        </w:tc>
        <w:tc>
          <w:tcPr>
            <w:tcW w:w="0" w:type="auto"/>
            <w:hideMark/>
          </w:tcPr>
          <w:p w14:paraId="2AEF0719" w14:textId="77777777" w:rsidR="004D554A" w:rsidRPr="004D554A" w:rsidRDefault="004D554A" w:rsidP="004D554A">
            <w:pPr>
              <w:spacing w:after="160"/>
              <w:contextualSpacing/>
            </w:pPr>
            <w:r w:rsidRPr="004D554A">
              <w:t>0.33</w:t>
            </w:r>
          </w:p>
        </w:tc>
        <w:tc>
          <w:tcPr>
            <w:tcW w:w="0" w:type="auto"/>
            <w:hideMark/>
          </w:tcPr>
          <w:p w14:paraId="2EF01FF4" w14:textId="77777777" w:rsidR="004D554A" w:rsidRPr="004D554A" w:rsidRDefault="004D554A" w:rsidP="004D554A">
            <w:pPr>
              <w:spacing w:after="160"/>
              <w:contextualSpacing/>
            </w:pPr>
            <w:r w:rsidRPr="004D554A">
              <w:t>0.43</w:t>
            </w:r>
          </w:p>
        </w:tc>
        <w:tc>
          <w:tcPr>
            <w:tcW w:w="0" w:type="auto"/>
            <w:hideMark/>
          </w:tcPr>
          <w:p w14:paraId="4D068D43" w14:textId="77777777" w:rsidR="004D554A" w:rsidRPr="004D554A" w:rsidRDefault="004D554A" w:rsidP="004D554A">
            <w:pPr>
              <w:spacing w:after="160"/>
              <w:contextualSpacing/>
            </w:pPr>
            <w:r w:rsidRPr="004D554A">
              <w:t>33</w:t>
            </w:r>
          </w:p>
        </w:tc>
      </w:tr>
      <w:tr w:rsidR="004D554A" w:rsidRPr="004D554A" w14:paraId="1730E890" w14:textId="77777777" w:rsidTr="004D554A">
        <w:trPr>
          <w:jc w:val="center"/>
        </w:trPr>
        <w:tc>
          <w:tcPr>
            <w:tcW w:w="0" w:type="auto"/>
            <w:hideMark/>
          </w:tcPr>
          <w:p w14:paraId="59A5B476" w14:textId="77777777" w:rsidR="004D554A" w:rsidRPr="004D554A" w:rsidRDefault="004D554A" w:rsidP="004D554A">
            <w:pPr>
              <w:spacing w:after="160"/>
              <w:contextualSpacing/>
            </w:pPr>
            <w:r w:rsidRPr="004D554A">
              <w:t>C3 Workforce</w:t>
            </w:r>
          </w:p>
        </w:tc>
        <w:tc>
          <w:tcPr>
            <w:tcW w:w="0" w:type="auto"/>
            <w:hideMark/>
          </w:tcPr>
          <w:p w14:paraId="4508FFD0" w14:textId="77777777" w:rsidR="004D554A" w:rsidRPr="004D554A" w:rsidRDefault="004D554A" w:rsidP="004D554A">
            <w:pPr>
              <w:spacing w:after="160"/>
              <w:contextualSpacing/>
            </w:pPr>
            <w:r w:rsidRPr="004D554A">
              <w:t>0.00</w:t>
            </w:r>
          </w:p>
        </w:tc>
        <w:tc>
          <w:tcPr>
            <w:tcW w:w="0" w:type="auto"/>
            <w:hideMark/>
          </w:tcPr>
          <w:p w14:paraId="054AAC74" w14:textId="77777777" w:rsidR="004D554A" w:rsidRPr="004D554A" w:rsidRDefault="004D554A" w:rsidP="004D554A">
            <w:pPr>
              <w:spacing w:after="160"/>
              <w:contextualSpacing/>
            </w:pPr>
            <w:r w:rsidRPr="004D554A">
              <w:t>0.00</w:t>
            </w:r>
          </w:p>
        </w:tc>
        <w:tc>
          <w:tcPr>
            <w:tcW w:w="0" w:type="auto"/>
            <w:hideMark/>
          </w:tcPr>
          <w:p w14:paraId="1CC6821C" w14:textId="77777777" w:rsidR="004D554A" w:rsidRPr="004D554A" w:rsidRDefault="004D554A" w:rsidP="004D554A">
            <w:pPr>
              <w:spacing w:after="160"/>
              <w:contextualSpacing/>
            </w:pPr>
            <w:r w:rsidRPr="004D554A">
              <w:t>0.00</w:t>
            </w:r>
          </w:p>
        </w:tc>
        <w:tc>
          <w:tcPr>
            <w:tcW w:w="0" w:type="auto"/>
            <w:hideMark/>
          </w:tcPr>
          <w:p w14:paraId="067A26D8" w14:textId="77777777" w:rsidR="004D554A" w:rsidRPr="004D554A" w:rsidRDefault="004D554A" w:rsidP="004D554A">
            <w:pPr>
              <w:spacing w:after="160"/>
              <w:contextualSpacing/>
            </w:pPr>
            <w:r w:rsidRPr="004D554A">
              <w:t>16</w:t>
            </w:r>
          </w:p>
        </w:tc>
      </w:tr>
    </w:tbl>
    <w:p w14:paraId="4A56A9B7" w14:textId="77777777" w:rsidR="004D554A" w:rsidRPr="004D554A" w:rsidRDefault="004D554A" w:rsidP="004D554A">
      <w:pPr>
        <w:spacing w:line="240" w:lineRule="auto"/>
        <w:contextualSpacing/>
      </w:pPr>
      <w:r w:rsidRPr="004D554A">
        <w:rPr>
          <w:b/>
          <w:bCs/>
        </w:rPr>
        <w:t>SVM:</w:t>
      </w:r>
    </w:p>
    <w:tbl>
      <w:tblPr>
        <w:tblStyle w:val="TableGrid"/>
        <w:tblW w:w="0" w:type="auto"/>
        <w:jc w:val="center"/>
        <w:tblLook w:val="04A0" w:firstRow="1" w:lastRow="0" w:firstColumn="1" w:lastColumn="0" w:noHBand="0" w:noVBand="1"/>
      </w:tblPr>
      <w:tblGrid>
        <w:gridCol w:w="1627"/>
        <w:gridCol w:w="1240"/>
        <w:gridCol w:w="905"/>
        <w:gridCol w:w="1186"/>
        <w:gridCol w:w="1093"/>
      </w:tblGrid>
      <w:tr w:rsidR="004D554A" w:rsidRPr="004D554A" w14:paraId="4C65389E" w14:textId="77777777" w:rsidTr="004D554A">
        <w:trPr>
          <w:jc w:val="center"/>
        </w:trPr>
        <w:tc>
          <w:tcPr>
            <w:tcW w:w="0" w:type="auto"/>
            <w:hideMark/>
          </w:tcPr>
          <w:p w14:paraId="79B99D4E" w14:textId="77777777" w:rsidR="004D554A" w:rsidRPr="004D554A" w:rsidRDefault="004D554A" w:rsidP="004D554A">
            <w:pPr>
              <w:spacing w:after="160"/>
              <w:contextualSpacing/>
              <w:rPr>
                <w:b/>
                <w:bCs/>
              </w:rPr>
            </w:pPr>
            <w:r w:rsidRPr="004D554A">
              <w:rPr>
                <w:b/>
                <w:bCs/>
              </w:rPr>
              <w:t>Category</w:t>
            </w:r>
          </w:p>
        </w:tc>
        <w:tc>
          <w:tcPr>
            <w:tcW w:w="0" w:type="auto"/>
            <w:hideMark/>
          </w:tcPr>
          <w:p w14:paraId="60D4B2A5" w14:textId="77777777" w:rsidR="004D554A" w:rsidRPr="004D554A" w:rsidRDefault="004D554A" w:rsidP="004D554A">
            <w:pPr>
              <w:spacing w:after="160"/>
              <w:contextualSpacing/>
              <w:rPr>
                <w:b/>
                <w:bCs/>
              </w:rPr>
            </w:pPr>
            <w:r w:rsidRPr="004D554A">
              <w:rPr>
                <w:b/>
                <w:bCs/>
              </w:rPr>
              <w:t>Precision</w:t>
            </w:r>
          </w:p>
        </w:tc>
        <w:tc>
          <w:tcPr>
            <w:tcW w:w="0" w:type="auto"/>
            <w:hideMark/>
          </w:tcPr>
          <w:p w14:paraId="5AD640C7" w14:textId="77777777" w:rsidR="004D554A" w:rsidRPr="004D554A" w:rsidRDefault="004D554A" w:rsidP="004D554A">
            <w:pPr>
              <w:spacing w:after="160"/>
              <w:contextualSpacing/>
              <w:rPr>
                <w:b/>
                <w:bCs/>
              </w:rPr>
            </w:pPr>
            <w:r w:rsidRPr="004D554A">
              <w:rPr>
                <w:b/>
                <w:bCs/>
              </w:rPr>
              <w:t>Recall</w:t>
            </w:r>
          </w:p>
        </w:tc>
        <w:tc>
          <w:tcPr>
            <w:tcW w:w="0" w:type="auto"/>
            <w:hideMark/>
          </w:tcPr>
          <w:p w14:paraId="687FEE27" w14:textId="77777777" w:rsidR="004D554A" w:rsidRPr="004D554A" w:rsidRDefault="004D554A" w:rsidP="004D554A">
            <w:pPr>
              <w:spacing w:after="160"/>
              <w:contextualSpacing/>
              <w:rPr>
                <w:b/>
                <w:bCs/>
              </w:rPr>
            </w:pPr>
            <w:r w:rsidRPr="004D554A">
              <w:rPr>
                <w:b/>
                <w:bCs/>
              </w:rPr>
              <w:t>F1-Score</w:t>
            </w:r>
          </w:p>
        </w:tc>
        <w:tc>
          <w:tcPr>
            <w:tcW w:w="0" w:type="auto"/>
            <w:hideMark/>
          </w:tcPr>
          <w:p w14:paraId="0EE04289" w14:textId="77777777" w:rsidR="004D554A" w:rsidRPr="004D554A" w:rsidRDefault="004D554A" w:rsidP="004D554A">
            <w:pPr>
              <w:spacing w:after="160"/>
              <w:contextualSpacing/>
              <w:rPr>
                <w:b/>
                <w:bCs/>
              </w:rPr>
            </w:pPr>
            <w:r w:rsidRPr="004D554A">
              <w:rPr>
                <w:b/>
                <w:bCs/>
              </w:rPr>
              <w:t>Support</w:t>
            </w:r>
          </w:p>
        </w:tc>
      </w:tr>
      <w:tr w:rsidR="004D554A" w:rsidRPr="004D554A" w14:paraId="5D593259" w14:textId="77777777" w:rsidTr="004D554A">
        <w:trPr>
          <w:jc w:val="center"/>
        </w:trPr>
        <w:tc>
          <w:tcPr>
            <w:tcW w:w="0" w:type="auto"/>
            <w:hideMark/>
          </w:tcPr>
          <w:p w14:paraId="6239DDBD" w14:textId="77777777" w:rsidR="004D554A" w:rsidRPr="004D554A" w:rsidRDefault="004D554A" w:rsidP="004D554A">
            <w:pPr>
              <w:spacing w:after="160"/>
              <w:contextualSpacing/>
            </w:pPr>
            <w:r w:rsidRPr="004D554A">
              <w:t>C1 Work</w:t>
            </w:r>
          </w:p>
        </w:tc>
        <w:tc>
          <w:tcPr>
            <w:tcW w:w="0" w:type="auto"/>
            <w:hideMark/>
          </w:tcPr>
          <w:p w14:paraId="60FC7B6B" w14:textId="77777777" w:rsidR="004D554A" w:rsidRPr="004D554A" w:rsidRDefault="004D554A" w:rsidP="004D554A">
            <w:pPr>
              <w:spacing w:after="160"/>
              <w:contextualSpacing/>
            </w:pPr>
            <w:r w:rsidRPr="004D554A">
              <w:t>0.00</w:t>
            </w:r>
          </w:p>
        </w:tc>
        <w:tc>
          <w:tcPr>
            <w:tcW w:w="0" w:type="auto"/>
            <w:hideMark/>
          </w:tcPr>
          <w:p w14:paraId="511796F4" w14:textId="77777777" w:rsidR="004D554A" w:rsidRPr="004D554A" w:rsidRDefault="004D554A" w:rsidP="004D554A">
            <w:pPr>
              <w:spacing w:after="160"/>
              <w:contextualSpacing/>
            </w:pPr>
            <w:r w:rsidRPr="004D554A">
              <w:t>0.00</w:t>
            </w:r>
          </w:p>
        </w:tc>
        <w:tc>
          <w:tcPr>
            <w:tcW w:w="0" w:type="auto"/>
            <w:hideMark/>
          </w:tcPr>
          <w:p w14:paraId="1106FBBD" w14:textId="77777777" w:rsidR="004D554A" w:rsidRPr="004D554A" w:rsidRDefault="004D554A" w:rsidP="004D554A">
            <w:pPr>
              <w:spacing w:after="160"/>
              <w:contextualSpacing/>
            </w:pPr>
            <w:r w:rsidRPr="004D554A">
              <w:t>0.00</w:t>
            </w:r>
          </w:p>
        </w:tc>
        <w:tc>
          <w:tcPr>
            <w:tcW w:w="0" w:type="auto"/>
            <w:hideMark/>
          </w:tcPr>
          <w:p w14:paraId="53F4471E" w14:textId="77777777" w:rsidR="004D554A" w:rsidRPr="004D554A" w:rsidRDefault="004D554A" w:rsidP="004D554A">
            <w:pPr>
              <w:spacing w:after="160"/>
              <w:contextualSpacing/>
            </w:pPr>
            <w:r w:rsidRPr="004D554A">
              <w:t>10</w:t>
            </w:r>
          </w:p>
        </w:tc>
      </w:tr>
      <w:tr w:rsidR="004D554A" w:rsidRPr="004D554A" w14:paraId="249073D3" w14:textId="77777777" w:rsidTr="004D554A">
        <w:trPr>
          <w:jc w:val="center"/>
        </w:trPr>
        <w:tc>
          <w:tcPr>
            <w:tcW w:w="0" w:type="auto"/>
            <w:hideMark/>
          </w:tcPr>
          <w:p w14:paraId="41ED621D" w14:textId="77777777" w:rsidR="004D554A" w:rsidRPr="004D554A" w:rsidRDefault="004D554A" w:rsidP="004D554A">
            <w:pPr>
              <w:spacing w:after="160"/>
              <w:contextualSpacing/>
            </w:pPr>
            <w:r w:rsidRPr="004D554A">
              <w:t>C2 Worker</w:t>
            </w:r>
          </w:p>
        </w:tc>
        <w:tc>
          <w:tcPr>
            <w:tcW w:w="0" w:type="auto"/>
            <w:hideMark/>
          </w:tcPr>
          <w:p w14:paraId="4AD9CDF3" w14:textId="77777777" w:rsidR="004D554A" w:rsidRPr="004D554A" w:rsidRDefault="004D554A" w:rsidP="004D554A">
            <w:pPr>
              <w:spacing w:after="160"/>
              <w:contextualSpacing/>
            </w:pPr>
            <w:r w:rsidRPr="004D554A">
              <w:t>0.69</w:t>
            </w:r>
          </w:p>
        </w:tc>
        <w:tc>
          <w:tcPr>
            <w:tcW w:w="0" w:type="auto"/>
            <w:hideMark/>
          </w:tcPr>
          <w:p w14:paraId="20BEADD5" w14:textId="77777777" w:rsidR="004D554A" w:rsidRPr="004D554A" w:rsidRDefault="004D554A" w:rsidP="004D554A">
            <w:pPr>
              <w:spacing w:after="160"/>
              <w:contextualSpacing/>
            </w:pPr>
            <w:r w:rsidRPr="004D554A">
              <w:t>0.27</w:t>
            </w:r>
          </w:p>
        </w:tc>
        <w:tc>
          <w:tcPr>
            <w:tcW w:w="0" w:type="auto"/>
            <w:hideMark/>
          </w:tcPr>
          <w:p w14:paraId="4E1F93F4" w14:textId="77777777" w:rsidR="004D554A" w:rsidRPr="004D554A" w:rsidRDefault="004D554A" w:rsidP="004D554A">
            <w:pPr>
              <w:spacing w:after="160"/>
              <w:contextualSpacing/>
            </w:pPr>
            <w:r w:rsidRPr="004D554A">
              <w:t>0.39</w:t>
            </w:r>
          </w:p>
        </w:tc>
        <w:tc>
          <w:tcPr>
            <w:tcW w:w="0" w:type="auto"/>
            <w:hideMark/>
          </w:tcPr>
          <w:p w14:paraId="2C7BCDBC" w14:textId="77777777" w:rsidR="004D554A" w:rsidRPr="004D554A" w:rsidRDefault="004D554A" w:rsidP="004D554A">
            <w:pPr>
              <w:spacing w:after="160"/>
              <w:contextualSpacing/>
            </w:pPr>
            <w:r w:rsidRPr="004D554A">
              <w:t>33</w:t>
            </w:r>
          </w:p>
        </w:tc>
      </w:tr>
      <w:tr w:rsidR="004D554A" w:rsidRPr="004D554A" w14:paraId="7D2D8B69" w14:textId="77777777" w:rsidTr="004D554A">
        <w:trPr>
          <w:jc w:val="center"/>
        </w:trPr>
        <w:tc>
          <w:tcPr>
            <w:tcW w:w="0" w:type="auto"/>
            <w:hideMark/>
          </w:tcPr>
          <w:p w14:paraId="54B826EA" w14:textId="77777777" w:rsidR="004D554A" w:rsidRPr="004D554A" w:rsidRDefault="004D554A" w:rsidP="004D554A">
            <w:pPr>
              <w:spacing w:after="160"/>
              <w:contextualSpacing/>
            </w:pPr>
            <w:r w:rsidRPr="004D554A">
              <w:t>C3 Workforce</w:t>
            </w:r>
          </w:p>
        </w:tc>
        <w:tc>
          <w:tcPr>
            <w:tcW w:w="0" w:type="auto"/>
            <w:hideMark/>
          </w:tcPr>
          <w:p w14:paraId="37B9C0DD" w14:textId="77777777" w:rsidR="004D554A" w:rsidRPr="004D554A" w:rsidRDefault="004D554A" w:rsidP="004D554A">
            <w:pPr>
              <w:spacing w:after="160"/>
              <w:contextualSpacing/>
            </w:pPr>
            <w:r w:rsidRPr="004D554A">
              <w:t>0.50</w:t>
            </w:r>
          </w:p>
        </w:tc>
        <w:tc>
          <w:tcPr>
            <w:tcW w:w="0" w:type="auto"/>
            <w:hideMark/>
          </w:tcPr>
          <w:p w14:paraId="6C28C0AA" w14:textId="77777777" w:rsidR="004D554A" w:rsidRPr="004D554A" w:rsidRDefault="004D554A" w:rsidP="004D554A">
            <w:pPr>
              <w:spacing w:after="160"/>
              <w:contextualSpacing/>
            </w:pPr>
            <w:r w:rsidRPr="004D554A">
              <w:t>0.12</w:t>
            </w:r>
          </w:p>
        </w:tc>
        <w:tc>
          <w:tcPr>
            <w:tcW w:w="0" w:type="auto"/>
            <w:hideMark/>
          </w:tcPr>
          <w:p w14:paraId="7274268D" w14:textId="77777777" w:rsidR="004D554A" w:rsidRPr="004D554A" w:rsidRDefault="004D554A" w:rsidP="004D554A">
            <w:pPr>
              <w:spacing w:after="160"/>
              <w:contextualSpacing/>
            </w:pPr>
            <w:r w:rsidRPr="004D554A">
              <w:t>0.20</w:t>
            </w:r>
          </w:p>
        </w:tc>
        <w:tc>
          <w:tcPr>
            <w:tcW w:w="0" w:type="auto"/>
            <w:hideMark/>
          </w:tcPr>
          <w:p w14:paraId="6CF7E588" w14:textId="77777777" w:rsidR="004D554A" w:rsidRPr="004D554A" w:rsidRDefault="004D554A" w:rsidP="004D554A">
            <w:pPr>
              <w:spacing w:after="160"/>
              <w:contextualSpacing/>
            </w:pPr>
            <w:r w:rsidRPr="004D554A">
              <w:t>16</w:t>
            </w:r>
          </w:p>
        </w:tc>
      </w:tr>
    </w:tbl>
    <w:p w14:paraId="766DAE9D" w14:textId="77777777" w:rsidR="00610156" w:rsidRDefault="00610156" w:rsidP="004D554A">
      <w:pPr>
        <w:spacing w:line="240" w:lineRule="auto"/>
        <w:contextualSpacing/>
        <w:rPr>
          <w:b/>
          <w:bCs/>
        </w:rPr>
      </w:pPr>
    </w:p>
    <w:p w14:paraId="574A48D5" w14:textId="71A23239" w:rsidR="004D554A" w:rsidRPr="004D554A" w:rsidRDefault="004D554A" w:rsidP="004D554A">
      <w:pPr>
        <w:spacing w:line="240" w:lineRule="auto"/>
        <w:contextualSpacing/>
      </w:pPr>
      <w:r w:rsidRPr="004D554A">
        <w:rPr>
          <w:b/>
          <w:bCs/>
        </w:rPr>
        <w:t>Predicted Posts per Category and Model:</w:t>
      </w:r>
    </w:p>
    <w:tbl>
      <w:tblPr>
        <w:tblStyle w:val="PlainTable5"/>
        <w:tblW w:w="0" w:type="auto"/>
        <w:jc w:val="center"/>
        <w:tblLook w:val="04A0" w:firstRow="1" w:lastRow="0" w:firstColumn="1" w:lastColumn="0" w:noHBand="0" w:noVBand="1"/>
      </w:tblPr>
      <w:tblGrid>
        <w:gridCol w:w="1662"/>
        <w:gridCol w:w="1893"/>
        <w:gridCol w:w="726"/>
      </w:tblGrid>
      <w:tr w:rsidR="004D554A" w:rsidRPr="004D554A" w14:paraId="5DD34FFA" w14:textId="77777777" w:rsidTr="004D554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57D8FFCD" w14:textId="77777777" w:rsidR="004D554A" w:rsidRPr="004D554A" w:rsidRDefault="004D554A" w:rsidP="004D554A">
            <w:pPr>
              <w:spacing w:after="160"/>
              <w:contextualSpacing/>
              <w:jc w:val="left"/>
              <w:rPr>
                <w:b/>
                <w:bCs/>
              </w:rPr>
            </w:pPr>
            <w:r w:rsidRPr="004D554A">
              <w:rPr>
                <w:b/>
                <w:bCs/>
              </w:rPr>
              <w:t>Category</w:t>
            </w:r>
          </w:p>
        </w:tc>
        <w:tc>
          <w:tcPr>
            <w:tcW w:w="0" w:type="auto"/>
            <w:hideMark/>
          </w:tcPr>
          <w:p w14:paraId="3ADA2EF2" w14:textId="77777777" w:rsidR="004D554A" w:rsidRPr="004D554A" w:rsidRDefault="004D554A" w:rsidP="004D554A">
            <w:pPr>
              <w:spacing w:after="160"/>
              <w:contextualSpacing/>
              <w:cnfStyle w:val="100000000000" w:firstRow="1" w:lastRow="0" w:firstColumn="0" w:lastColumn="0" w:oddVBand="0" w:evenVBand="0" w:oddHBand="0" w:evenHBand="0" w:firstRowFirstColumn="0" w:firstRowLastColumn="0" w:lastRowFirstColumn="0" w:lastRowLastColumn="0"/>
              <w:rPr>
                <w:b/>
                <w:bCs/>
              </w:rPr>
            </w:pPr>
            <w:r w:rsidRPr="004D554A">
              <w:rPr>
                <w:b/>
                <w:bCs/>
              </w:rPr>
              <w:t>Random Forest</w:t>
            </w:r>
          </w:p>
        </w:tc>
        <w:tc>
          <w:tcPr>
            <w:tcW w:w="0" w:type="auto"/>
            <w:hideMark/>
          </w:tcPr>
          <w:p w14:paraId="5F47BABA" w14:textId="77777777" w:rsidR="004D554A" w:rsidRPr="004D554A" w:rsidRDefault="004D554A" w:rsidP="004D554A">
            <w:pPr>
              <w:spacing w:after="160"/>
              <w:contextualSpacing/>
              <w:cnfStyle w:val="100000000000" w:firstRow="1" w:lastRow="0" w:firstColumn="0" w:lastColumn="0" w:oddVBand="0" w:evenVBand="0" w:oddHBand="0" w:evenHBand="0" w:firstRowFirstColumn="0" w:firstRowLastColumn="0" w:lastRowFirstColumn="0" w:lastRowLastColumn="0"/>
              <w:rPr>
                <w:b/>
                <w:bCs/>
              </w:rPr>
            </w:pPr>
            <w:r w:rsidRPr="004D554A">
              <w:rPr>
                <w:b/>
                <w:bCs/>
              </w:rPr>
              <w:t>SVM</w:t>
            </w:r>
          </w:p>
        </w:tc>
      </w:tr>
      <w:tr w:rsidR="004D554A" w:rsidRPr="004D554A" w14:paraId="4B1F6FEE" w14:textId="77777777" w:rsidTr="004D5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EB024EE" w14:textId="77777777" w:rsidR="004D554A" w:rsidRPr="004D554A" w:rsidRDefault="004D554A" w:rsidP="004D554A">
            <w:pPr>
              <w:spacing w:after="160"/>
              <w:contextualSpacing/>
              <w:jc w:val="left"/>
            </w:pPr>
            <w:r w:rsidRPr="004D554A">
              <w:t>C1 Work</w:t>
            </w:r>
          </w:p>
        </w:tc>
        <w:tc>
          <w:tcPr>
            <w:tcW w:w="0" w:type="auto"/>
            <w:hideMark/>
          </w:tcPr>
          <w:p w14:paraId="168582A6" w14:textId="77777777" w:rsidR="004D554A" w:rsidRPr="004D554A" w:rsidRDefault="004D554A" w:rsidP="004D554A">
            <w:pPr>
              <w:spacing w:after="160"/>
              <w:contextualSpacing/>
              <w:cnfStyle w:val="000000100000" w:firstRow="0" w:lastRow="0" w:firstColumn="0" w:lastColumn="0" w:oddVBand="0" w:evenVBand="0" w:oddHBand="1" w:evenHBand="0" w:firstRowFirstColumn="0" w:firstRowLastColumn="0" w:lastRowFirstColumn="0" w:lastRowLastColumn="0"/>
            </w:pPr>
            <w:r w:rsidRPr="004D554A">
              <w:t>0</w:t>
            </w:r>
          </w:p>
        </w:tc>
        <w:tc>
          <w:tcPr>
            <w:tcW w:w="0" w:type="auto"/>
            <w:hideMark/>
          </w:tcPr>
          <w:p w14:paraId="1AF1D906" w14:textId="77777777" w:rsidR="004D554A" w:rsidRPr="004D554A" w:rsidRDefault="004D554A" w:rsidP="004D554A">
            <w:pPr>
              <w:spacing w:after="160"/>
              <w:contextualSpacing/>
              <w:cnfStyle w:val="000000100000" w:firstRow="0" w:lastRow="0" w:firstColumn="0" w:lastColumn="0" w:oddVBand="0" w:evenVBand="0" w:oddHBand="1" w:evenHBand="0" w:firstRowFirstColumn="0" w:firstRowLastColumn="0" w:lastRowFirstColumn="0" w:lastRowLastColumn="0"/>
            </w:pPr>
            <w:r w:rsidRPr="004D554A">
              <w:t>10</w:t>
            </w:r>
          </w:p>
        </w:tc>
      </w:tr>
      <w:tr w:rsidR="004D554A" w:rsidRPr="004D554A" w14:paraId="74318B20" w14:textId="77777777" w:rsidTr="004D554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15D282" w14:textId="77777777" w:rsidR="004D554A" w:rsidRPr="004D554A" w:rsidRDefault="004D554A" w:rsidP="004D554A">
            <w:pPr>
              <w:spacing w:after="160"/>
              <w:contextualSpacing/>
              <w:jc w:val="left"/>
            </w:pPr>
            <w:r w:rsidRPr="004D554A">
              <w:t>C2 Worker</w:t>
            </w:r>
          </w:p>
        </w:tc>
        <w:tc>
          <w:tcPr>
            <w:tcW w:w="0" w:type="auto"/>
            <w:hideMark/>
          </w:tcPr>
          <w:p w14:paraId="30397EEC" w14:textId="77777777" w:rsidR="004D554A" w:rsidRPr="004D554A" w:rsidRDefault="004D554A" w:rsidP="004D554A">
            <w:pPr>
              <w:spacing w:after="160"/>
              <w:contextualSpacing/>
              <w:cnfStyle w:val="000000000000" w:firstRow="0" w:lastRow="0" w:firstColumn="0" w:lastColumn="0" w:oddVBand="0" w:evenVBand="0" w:oddHBand="0" w:evenHBand="0" w:firstRowFirstColumn="0" w:firstRowLastColumn="0" w:lastRowFirstColumn="0" w:lastRowLastColumn="0"/>
            </w:pPr>
            <w:r w:rsidRPr="004D554A">
              <w:t>920</w:t>
            </w:r>
          </w:p>
        </w:tc>
        <w:tc>
          <w:tcPr>
            <w:tcW w:w="0" w:type="auto"/>
            <w:hideMark/>
          </w:tcPr>
          <w:p w14:paraId="28C6F855" w14:textId="77777777" w:rsidR="004D554A" w:rsidRPr="004D554A" w:rsidRDefault="004D554A" w:rsidP="004D554A">
            <w:pPr>
              <w:spacing w:after="160"/>
              <w:contextualSpacing/>
              <w:cnfStyle w:val="000000000000" w:firstRow="0" w:lastRow="0" w:firstColumn="0" w:lastColumn="0" w:oddVBand="0" w:evenVBand="0" w:oddHBand="0" w:evenHBand="0" w:firstRowFirstColumn="0" w:firstRowLastColumn="0" w:lastRowFirstColumn="0" w:lastRowLastColumn="0"/>
            </w:pPr>
            <w:r w:rsidRPr="004D554A">
              <w:t>942</w:t>
            </w:r>
          </w:p>
        </w:tc>
      </w:tr>
      <w:tr w:rsidR="004D554A" w:rsidRPr="004D554A" w14:paraId="0F06C88A" w14:textId="77777777" w:rsidTr="004D5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B337F2" w14:textId="77777777" w:rsidR="004D554A" w:rsidRPr="004D554A" w:rsidRDefault="004D554A" w:rsidP="004D554A">
            <w:pPr>
              <w:spacing w:after="160"/>
              <w:contextualSpacing/>
              <w:jc w:val="left"/>
            </w:pPr>
            <w:r w:rsidRPr="004D554A">
              <w:t>C3 Workforce</w:t>
            </w:r>
          </w:p>
        </w:tc>
        <w:tc>
          <w:tcPr>
            <w:tcW w:w="0" w:type="auto"/>
            <w:hideMark/>
          </w:tcPr>
          <w:p w14:paraId="1576195B" w14:textId="77777777" w:rsidR="004D554A" w:rsidRPr="004D554A" w:rsidRDefault="004D554A" w:rsidP="004D554A">
            <w:pPr>
              <w:spacing w:after="160"/>
              <w:contextualSpacing/>
              <w:cnfStyle w:val="000000100000" w:firstRow="0" w:lastRow="0" w:firstColumn="0" w:lastColumn="0" w:oddVBand="0" w:evenVBand="0" w:oddHBand="1" w:evenHBand="0" w:firstRowFirstColumn="0" w:firstRowLastColumn="0" w:lastRowFirstColumn="0" w:lastRowLastColumn="0"/>
            </w:pPr>
            <w:r w:rsidRPr="004D554A">
              <w:t>7</w:t>
            </w:r>
          </w:p>
        </w:tc>
        <w:tc>
          <w:tcPr>
            <w:tcW w:w="0" w:type="auto"/>
            <w:hideMark/>
          </w:tcPr>
          <w:p w14:paraId="6EB774BF" w14:textId="77777777" w:rsidR="004D554A" w:rsidRPr="004D554A" w:rsidRDefault="004D554A" w:rsidP="004D554A">
            <w:pPr>
              <w:spacing w:after="160"/>
              <w:contextualSpacing/>
              <w:cnfStyle w:val="000000100000" w:firstRow="0" w:lastRow="0" w:firstColumn="0" w:lastColumn="0" w:oddVBand="0" w:evenVBand="0" w:oddHBand="1" w:evenHBand="0" w:firstRowFirstColumn="0" w:firstRowLastColumn="0" w:lastRowFirstColumn="0" w:lastRowLastColumn="0"/>
            </w:pPr>
            <w:r w:rsidRPr="004D554A">
              <w:t>61</w:t>
            </w:r>
          </w:p>
        </w:tc>
      </w:tr>
    </w:tbl>
    <w:p w14:paraId="12480112" w14:textId="77777777" w:rsidR="004D554A" w:rsidRPr="004D554A" w:rsidRDefault="004D554A" w:rsidP="004D554A">
      <w:pPr>
        <w:spacing w:line="240" w:lineRule="auto"/>
        <w:contextualSpacing/>
      </w:pPr>
      <w:r w:rsidRPr="004D554A">
        <w:rPr>
          <w:b/>
          <w:bCs/>
        </w:rPr>
        <w:t>Model Selection:</w:t>
      </w:r>
    </w:p>
    <w:p w14:paraId="6F5DC616" w14:textId="77777777" w:rsidR="004D554A" w:rsidRPr="004D554A" w:rsidRDefault="004D554A" w:rsidP="004D554A">
      <w:pPr>
        <w:numPr>
          <w:ilvl w:val="0"/>
          <w:numId w:val="9"/>
        </w:numPr>
        <w:spacing w:line="240" w:lineRule="auto"/>
        <w:contextualSpacing/>
      </w:pPr>
      <w:r w:rsidRPr="004D554A">
        <w:lastRenderedPageBreak/>
        <w:t>Both models struggled with predicting C1 Work and C3 Workforce due to low support and class imbalance.</w:t>
      </w:r>
    </w:p>
    <w:p w14:paraId="7B851CD2" w14:textId="77777777" w:rsidR="004D554A" w:rsidRDefault="004D554A" w:rsidP="004D554A">
      <w:pPr>
        <w:numPr>
          <w:ilvl w:val="0"/>
          <w:numId w:val="9"/>
        </w:numPr>
        <w:spacing w:line="240" w:lineRule="auto"/>
        <w:contextualSpacing/>
      </w:pPr>
      <w:r w:rsidRPr="004D554A">
        <w:t>The Random Forest model had a higher F1-Score for C2 Worker, so it was selected for further analysis.</w:t>
      </w:r>
    </w:p>
    <w:p w14:paraId="5E762D94" w14:textId="77777777" w:rsidR="00716468" w:rsidRDefault="00716468" w:rsidP="00716468">
      <w:pPr>
        <w:spacing w:line="240" w:lineRule="auto"/>
        <w:contextualSpacing/>
      </w:pPr>
    </w:p>
    <w:p w14:paraId="6A5F9EED" w14:textId="77777777" w:rsidR="00716468" w:rsidRPr="004D554A" w:rsidRDefault="00716468" w:rsidP="00716468">
      <w:pPr>
        <w:pStyle w:val="Heading2"/>
        <w:spacing w:line="240" w:lineRule="auto"/>
        <w:contextualSpacing/>
      </w:pPr>
      <w:r w:rsidRPr="004D554A">
        <w:t>Exploratory Data Analysis (EDA)</w:t>
      </w:r>
    </w:p>
    <w:p w14:paraId="7160C9B4" w14:textId="7C471159" w:rsidR="00716468" w:rsidRPr="004D554A" w:rsidRDefault="00716468" w:rsidP="00716468">
      <w:pPr>
        <w:spacing w:line="240" w:lineRule="auto"/>
        <w:contextualSpacing/>
      </w:pPr>
      <w:r w:rsidRPr="004D554A">
        <w:t xml:space="preserve">EDA was conducted on </w:t>
      </w:r>
      <w:r>
        <w:t>the manually labeled</w:t>
      </w:r>
      <w:r w:rsidRPr="004D554A">
        <w:t xml:space="preserve"> and predicted data </w:t>
      </w:r>
      <w:r>
        <w:t xml:space="preserve">(classified by the Machine Learning model into Category 2, about the Worker) </w:t>
      </w:r>
      <w:r w:rsidRPr="004D554A">
        <w:t>to understand trends and patterns.</w:t>
      </w:r>
    </w:p>
    <w:p w14:paraId="2926F5E7" w14:textId="77777777" w:rsidR="00716468" w:rsidRDefault="00716468" w:rsidP="00716468">
      <w:pPr>
        <w:numPr>
          <w:ilvl w:val="0"/>
          <w:numId w:val="4"/>
        </w:numPr>
        <w:spacing w:line="240" w:lineRule="auto"/>
        <w:contextualSpacing/>
      </w:pPr>
      <w:r w:rsidRPr="004D554A">
        <w:rPr>
          <w:b/>
          <w:bCs/>
        </w:rPr>
        <w:t>Time Series Analysis</w:t>
      </w:r>
      <w:r w:rsidRPr="004D554A">
        <w:t xml:space="preserve">: Plots showing the number of </w:t>
      </w:r>
      <w:r>
        <w:t>monthly Reddit posts</w:t>
      </w:r>
      <w:r w:rsidRPr="004D554A">
        <w:t xml:space="preserve"> were created to identify trends over time.</w:t>
      </w:r>
    </w:p>
    <w:p w14:paraId="56B46DF7" w14:textId="77777777" w:rsidR="00716468" w:rsidRDefault="00716468" w:rsidP="00716468">
      <w:pPr>
        <w:spacing w:line="240" w:lineRule="auto"/>
        <w:ind w:left="360"/>
        <w:contextualSpacing/>
        <w:jc w:val="center"/>
      </w:pPr>
      <w:r>
        <w:br/>
      </w:r>
      <w:r>
        <w:rPr>
          <w:noProof/>
        </w:rPr>
        <w:drawing>
          <wp:inline distT="0" distB="0" distL="0" distR="0" wp14:anchorId="68D9FB2B" wp14:editId="0D858208">
            <wp:extent cx="4572000" cy="2286000"/>
            <wp:effectExtent l="0" t="0" r="0" b="0"/>
            <wp:docPr id="1603164922"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64922" name="Picture 1" descr="A graph with blue line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62EB8EC5" w14:textId="77777777" w:rsidR="00716468" w:rsidRDefault="00716468" w:rsidP="00716468">
      <w:pPr>
        <w:spacing w:line="240" w:lineRule="auto"/>
        <w:contextualSpacing/>
        <w:jc w:val="center"/>
      </w:pPr>
      <w:r>
        <w:rPr>
          <w:noProof/>
        </w:rPr>
        <w:drawing>
          <wp:inline distT="0" distB="0" distL="0" distR="0" wp14:anchorId="55DA257A" wp14:editId="2CDC987B">
            <wp:extent cx="4572000" cy="2286000"/>
            <wp:effectExtent l="0" t="0" r="0" b="0"/>
            <wp:docPr id="1300353328" name="Picture 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53328" name="Picture 2" descr="A graph with blue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01D106F1" w14:textId="77777777" w:rsidR="00716468" w:rsidRDefault="00716468" w:rsidP="00716468">
      <w:pPr>
        <w:spacing w:line="240" w:lineRule="auto"/>
        <w:contextualSpacing/>
        <w:jc w:val="center"/>
      </w:pPr>
      <w:r>
        <w:rPr>
          <w:noProof/>
        </w:rPr>
        <w:lastRenderedPageBreak/>
        <w:drawing>
          <wp:inline distT="0" distB="0" distL="0" distR="0" wp14:anchorId="25D27463" wp14:editId="15C7BB4E">
            <wp:extent cx="4572000" cy="2286000"/>
            <wp:effectExtent l="0" t="0" r="0" b="0"/>
            <wp:docPr id="1291790896"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90896" name="Picture 3" descr="A graph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4B040A31" w14:textId="77777777" w:rsidR="00716468" w:rsidRDefault="00716468" w:rsidP="00716468">
      <w:pPr>
        <w:spacing w:line="240" w:lineRule="auto"/>
        <w:contextualSpacing/>
        <w:jc w:val="center"/>
      </w:pPr>
    </w:p>
    <w:p w14:paraId="7507CDF2" w14:textId="77777777" w:rsidR="00716468" w:rsidRDefault="00716468" w:rsidP="00716468">
      <w:pPr>
        <w:spacing w:line="240" w:lineRule="auto"/>
        <w:contextualSpacing/>
        <w:jc w:val="center"/>
      </w:pPr>
      <w:r>
        <w:rPr>
          <w:noProof/>
        </w:rPr>
        <w:drawing>
          <wp:inline distT="0" distB="0" distL="0" distR="0" wp14:anchorId="2A6961CD" wp14:editId="27D9AD5F">
            <wp:extent cx="4572000" cy="2286000"/>
            <wp:effectExtent l="0" t="0" r="0" b="0"/>
            <wp:docPr id="1576487211"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87211" name="Picture 4" descr="A graph with a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4774AD15" w14:textId="77777777" w:rsidR="00716468" w:rsidRPr="004D554A" w:rsidRDefault="00716468" w:rsidP="00716468">
      <w:pPr>
        <w:spacing w:line="240" w:lineRule="auto"/>
        <w:contextualSpacing/>
        <w:jc w:val="center"/>
      </w:pPr>
      <w:r>
        <w:rPr>
          <w:noProof/>
        </w:rPr>
        <w:drawing>
          <wp:inline distT="0" distB="0" distL="0" distR="0" wp14:anchorId="64DCDC51" wp14:editId="07FD0238">
            <wp:extent cx="4572000" cy="3429000"/>
            <wp:effectExtent l="0" t="0" r="0" b="0"/>
            <wp:docPr id="175081750" name="Picture 1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1750" name="Picture 14" descr="A graph of different colored lin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r>
        <w:br w:type="page"/>
      </w:r>
    </w:p>
    <w:p w14:paraId="6220D552" w14:textId="77777777" w:rsidR="00716468" w:rsidRDefault="00716468" w:rsidP="00716468">
      <w:pPr>
        <w:numPr>
          <w:ilvl w:val="0"/>
          <w:numId w:val="4"/>
        </w:numPr>
        <w:spacing w:line="240" w:lineRule="auto"/>
        <w:contextualSpacing/>
      </w:pPr>
      <w:r w:rsidRPr="004D554A">
        <w:rPr>
          <w:b/>
          <w:bCs/>
        </w:rPr>
        <w:lastRenderedPageBreak/>
        <w:t>Sentiment Analysis</w:t>
      </w:r>
      <w:r w:rsidRPr="004D554A">
        <w:t xml:space="preserve">: The average sentiment per month was calculated using </w:t>
      </w:r>
      <w:proofErr w:type="spellStart"/>
      <w:r w:rsidRPr="004D554A">
        <w:t>TextBlob</w:t>
      </w:r>
      <w:r>
        <w:t>’</w:t>
      </w:r>
      <w:r w:rsidRPr="004D554A">
        <w:t>s</w:t>
      </w:r>
      <w:proofErr w:type="spellEnd"/>
      <w:r w:rsidRPr="004D554A">
        <w:t xml:space="preserve"> sentiment analyzer to assess the emotional tone of the discussions.</w:t>
      </w:r>
    </w:p>
    <w:p w14:paraId="20A48AB3" w14:textId="77777777" w:rsidR="00716468" w:rsidRDefault="00716468" w:rsidP="00716468">
      <w:pPr>
        <w:spacing w:line="240" w:lineRule="auto"/>
        <w:contextualSpacing/>
        <w:jc w:val="center"/>
      </w:pPr>
      <w:r>
        <w:rPr>
          <w:noProof/>
        </w:rPr>
        <w:drawing>
          <wp:inline distT="0" distB="0" distL="0" distR="0" wp14:anchorId="104ADC50" wp14:editId="22F2A4DB">
            <wp:extent cx="4572000" cy="2286000"/>
            <wp:effectExtent l="0" t="0" r="0" b="0"/>
            <wp:docPr id="2096879333" name="Picture 5"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79333" name="Picture 5" descr="A graph of blue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r>
        <w:rPr>
          <w:noProof/>
        </w:rPr>
        <w:drawing>
          <wp:inline distT="0" distB="0" distL="0" distR="0" wp14:anchorId="51AB3D73" wp14:editId="31614117">
            <wp:extent cx="4572000" cy="2286000"/>
            <wp:effectExtent l="0" t="0" r="0" b="0"/>
            <wp:docPr id="1918568547"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68547" name="Picture 7" descr="A graph of a graph&#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r>
        <w:rPr>
          <w:noProof/>
        </w:rPr>
        <w:drawing>
          <wp:inline distT="0" distB="0" distL="0" distR="0" wp14:anchorId="7B0AE0CD" wp14:editId="6B5F0351">
            <wp:extent cx="4572000" cy="2286000"/>
            <wp:effectExtent l="0" t="0" r="0" b="0"/>
            <wp:docPr id="179624945" name="Picture 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4945" name="Picture 8" descr="A graph with blue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6369BBAF" w14:textId="77777777" w:rsidR="00716468" w:rsidRDefault="00716468" w:rsidP="00716468">
      <w:pPr>
        <w:spacing w:line="240" w:lineRule="auto"/>
        <w:contextualSpacing/>
        <w:jc w:val="center"/>
      </w:pPr>
      <w:r>
        <w:rPr>
          <w:noProof/>
        </w:rPr>
        <w:lastRenderedPageBreak/>
        <w:drawing>
          <wp:inline distT="0" distB="0" distL="0" distR="0" wp14:anchorId="370F3B61" wp14:editId="5E65C2F1">
            <wp:extent cx="4572000" cy="2286000"/>
            <wp:effectExtent l="0" t="0" r="0" b="0"/>
            <wp:docPr id="644668509" name="Picture 6"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68509" name="Picture 6" descr="A graph with a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6A520D6D" w14:textId="77777777" w:rsidR="00716468" w:rsidRPr="004D554A" w:rsidRDefault="00716468" w:rsidP="00716468">
      <w:pPr>
        <w:spacing w:line="240" w:lineRule="auto"/>
        <w:contextualSpacing/>
        <w:jc w:val="center"/>
      </w:pPr>
      <w:r>
        <w:rPr>
          <w:noProof/>
        </w:rPr>
        <w:drawing>
          <wp:inline distT="0" distB="0" distL="0" distR="0" wp14:anchorId="00F47511" wp14:editId="3D3BB4AA">
            <wp:extent cx="4572000" cy="3429000"/>
            <wp:effectExtent l="0" t="0" r="0" b="0"/>
            <wp:docPr id="1613512161" name="Picture 1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12161" name="Picture 13" descr="A graph of different colored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27F81FD3" w14:textId="77777777" w:rsidR="00716468" w:rsidRDefault="00716468" w:rsidP="00716468">
      <w:pPr>
        <w:spacing w:line="240" w:lineRule="auto"/>
        <w:contextualSpacing/>
      </w:pPr>
    </w:p>
    <w:p w14:paraId="1EE6C54D" w14:textId="162BCDA1" w:rsidR="00610156" w:rsidRPr="004D554A" w:rsidRDefault="0075285D" w:rsidP="0075285D">
      <w:r>
        <w:br w:type="page"/>
      </w:r>
    </w:p>
    <w:p w14:paraId="3CAF949B" w14:textId="77777777" w:rsidR="004D554A" w:rsidRPr="004D554A" w:rsidRDefault="004D554A" w:rsidP="0075285D">
      <w:pPr>
        <w:pStyle w:val="Heading1"/>
      </w:pPr>
      <w:r w:rsidRPr="004D554A">
        <w:lastRenderedPageBreak/>
        <w:t>Topic Modeling</w:t>
      </w:r>
    </w:p>
    <w:p w14:paraId="36E4E2F0" w14:textId="77777777" w:rsidR="004D554A" w:rsidRPr="004D554A" w:rsidRDefault="004D554A" w:rsidP="004D554A">
      <w:pPr>
        <w:spacing w:line="240" w:lineRule="auto"/>
        <w:contextualSpacing/>
      </w:pPr>
      <w:r w:rsidRPr="004D554A">
        <w:t>Topic modeling was performed using Latent Dirichlet Allocation (LDA) on four datasets:</w:t>
      </w:r>
    </w:p>
    <w:p w14:paraId="05E2E8DC" w14:textId="2666E6D4" w:rsidR="004D554A" w:rsidRDefault="004D554A" w:rsidP="004D554A">
      <w:pPr>
        <w:numPr>
          <w:ilvl w:val="0"/>
          <w:numId w:val="10"/>
        </w:numPr>
        <w:spacing w:line="240" w:lineRule="auto"/>
        <w:contextualSpacing/>
      </w:pPr>
      <w:r w:rsidRPr="004D554A">
        <w:t xml:space="preserve">Manually Labeled Data for All </w:t>
      </w:r>
      <w:r w:rsidR="00B82EFD">
        <w:t xml:space="preserve">3 </w:t>
      </w:r>
      <w:r w:rsidRPr="004D554A">
        <w:t>Categories</w:t>
      </w:r>
      <w:r w:rsidR="00B82EFD">
        <w:t>:</w:t>
      </w:r>
    </w:p>
    <w:p w14:paraId="1A254A1B" w14:textId="6B8D3054" w:rsidR="00B82EFD" w:rsidRPr="004D554A" w:rsidRDefault="00B82EFD" w:rsidP="00B82EFD">
      <w:pPr>
        <w:numPr>
          <w:ilvl w:val="1"/>
          <w:numId w:val="10"/>
        </w:numPr>
        <w:spacing w:line="240" w:lineRule="auto"/>
        <w:contextualSpacing/>
      </w:pPr>
      <w:r w:rsidRPr="004D554A">
        <w:t>C1 Work</w:t>
      </w:r>
    </w:p>
    <w:p w14:paraId="2398ACAD" w14:textId="1BA66213" w:rsidR="00B82EFD" w:rsidRPr="004D554A" w:rsidRDefault="00B82EFD" w:rsidP="00B82EFD">
      <w:pPr>
        <w:numPr>
          <w:ilvl w:val="1"/>
          <w:numId w:val="10"/>
        </w:numPr>
        <w:spacing w:line="240" w:lineRule="auto"/>
        <w:contextualSpacing/>
      </w:pPr>
      <w:r w:rsidRPr="004D554A">
        <w:t>C2 Worker</w:t>
      </w:r>
    </w:p>
    <w:p w14:paraId="33252B89" w14:textId="590D2E2B" w:rsidR="00B82EFD" w:rsidRPr="004D554A" w:rsidRDefault="00B82EFD" w:rsidP="00B82EFD">
      <w:pPr>
        <w:numPr>
          <w:ilvl w:val="1"/>
          <w:numId w:val="10"/>
        </w:numPr>
        <w:spacing w:line="240" w:lineRule="auto"/>
        <w:contextualSpacing/>
      </w:pPr>
      <w:r w:rsidRPr="004D554A">
        <w:t>C3 Workforce</w:t>
      </w:r>
    </w:p>
    <w:p w14:paraId="665934DB" w14:textId="77777777" w:rsidR="004D554A" w:rsidRDefault="004D554A" w:rsidP="004D554A">
      <w:pPr>
        <w:numPr>
          <w:ilvl w:val="0"/>
          <w:numId w:val="10"/>
        </w:numPr>
        <w:spacing w:line="240" w:lineRule="auto"/>
        <w:contextualSpacing/>
      </w:pPr>
      <w:r w:rsidRPr="004D554A">
        <w:t>Predicted Data for C2 Worker</w:t>
      </w:r>
    </w:p>
    <w:p w14:paraId="63DB3DD0" w14:textId="77777777" w:rsidR="00F3682D" w:rsidRDefault="00F3682D" w:rsidP="00F3682D">
      <w:pPr>
        <w:spacing w:line="240" w:lineRule="auto"/>
        <w:contextualSpacing/>
      </w:pPr>
    </w:p>
    <w:p w14:paraId="0D045F32" w14:textId="77777777" w:rsidR="00F3682D" w:rsidRPr="00F3682D" w:rsidRDefault="00F3682D" w:rsidP="00F3682D">
      <w:pPr>
        <w:spacing w:line="240" w:lineRule="auto"/>
        <w:contextualSpacing/>
      </w:pPr>
      <w:r w:rsidRPr="00F3682D">
        <w:rPr>
          <w:b/>
          <w:bCs/>
        </w:rPr>
        <w:t>Table 1: Top Words for C1 Work Topics</w:t>
      </w:r>
    </w:p>
    <w:tbl>
      <w:tblPr>
        <w:tblStyle w:val="TableGrid"/>
        <w:tblW w:w="0" w:type="auto"/>
        <w:tblLook w:val="04A0" w:firstRow="1" w:lastRow="0" w:firstColumn="1" w:lastColumn="0" w:noHBand="0" w:noVBand="1"/>
      </w:tblPr>
      <w:tblGrid>
        <w:gridCol w:w="1704"/>
        <w:gridCol w:w="1913"/>
        <w:gridCol w:w="1951"/>
        <w:gridCol w:w="1718"/>
        <w:gridCol w:w="1704"/>
      </w:tblGrid>
      <w:tr w:rsidR="00F3682D" w:rsidRPr="00F3682D" w14:paraId="6429D181" w14:textId="77777777" w:rsidTr="00F3682D">
        <w:tc>
          <w:tcPr>
            <w:tcW w:w="0" w:type="auto"/>
            <w:hideMark/>
          </w:tcPr>
          <w:p w14:paraId="43027862" w14:textId="77777777" w:rsidR="00F3682D" w:rsidRPr="00F3682D" w:rsidRDefault="00F3682D" w:rsidP="00F3682D">
            <w:pPr>
              <w:spacing w:after="160"/>
              <w:contextualSpacing/>
              <w:rPr>
                <w:b/>
                <w:bCs/>
              </w:rPr>
            </w:pPr>
            <w:r w:rsidRPr="00F3682D">
              <w:rPr>
                <w:b/>
                <w:bCs/>
              </w:rPr>
              <w:t>Topic 1</w:t>
            </w:r>
          </w:p>
        </w:tc>
        <w:tc>
          <w:tcPr>
            <w:tcW w:w="0" w:type="auto"/>
            <w:hideMark/>
          </w:tcPr>
          <w:p w14:paraId="50D11082" w14:textId="77777777" w:rsidR="00F3682D" w:rsidRPr="00F3682D" w:rsidRDefault="00F3682D" w:rsidP="00F3682D">
            <w:pPr>
              <w:spacing w:after="160"/>
              <w:contextualSpacing/>
              <w:rPr>
                <w:b/>
                <w:bCs/>
              </w:rPr>
            </w:pPr>
            <w:r w:rsidRPr="00F3682D">
              <w:rPr>
                <w:b/>
                <w:bCs/>
              </w:rPr>
              <w:t>Topic 2</w:t>
            </w:r>
          </w:p>
        </w:tc>
        <w:tc>
          <w:tcPr>
            <w:tcW w:w="0" w:type="auto"/>
            <w:hideMark/>
          </w:tcPr>
          <w:p w14:paraId="7F731AF2" w14:textId="77777777" w:rsidR="00F3682D" w:rsidRPr="00F3682D" w:rsidRDefault="00F3682D" w:rsidP="00F3682D">
            <w:pPr>
              <w:spacing w:after="160"/>
              <w:contextualSpacing/>
              <w:rPr>
                <w:b/>
                <w:bCs/>
              </w:rPr>
            </w:pPr>
            <w:r w:rsidRPr="00F3682D">
              <w:rPr>
                <w:b/>
                <w:bCs/>
              </w:rPr>
              <w:t>Topic 3</w:t>
            </w:r>
          </w:p>
        </w:tc>
        <w:tc>
          <w:tcPr>
            <w:tcW w:w="0" w:type="auto"/>
            <w:hideMark/>
          </w:tcPr>
          <w:p w14:paraId="7DDDC04E" w14:textId="77777777" w:rsidR="00F3682D" w:rsidRPr="00F3682D" w:rsidRDefault="00F3682D" w:rsidP="00F3682D">
            <w:pPr>
              <w:spacing w:after="160"/>
              <w:contextualSpacing/>
              <w:rPr>
                <w:b/>
                <w:bCs/>
              </w:rPr>
            </w:pPr>
            <w:r w:rsidRPr="00F3682D">
              <w:rPr>
                <w:b/>
                <w:bCs/>
              </w:rPr>
              <w:t>Topic 4</w:t>
            </w:r>
          </w:p>
        </w:tc>
        <w:tc>
          <w:tcPr>
            <w:tcW w:w="0" w:type="auto"/>
            <w:hideMark/>
          </w:tcPr>
          <w:p w14:paraId="3F275D0F" w14:textId="77777777" w:rsidR="00F3682D" w:rsidRPr="00F3682D" w:rsidRDefault="00F3682D" w:rsidP="00F3682D">
            <w:pPr>
              <w:spacing w:after="160"/>
              <w:contextualSpacing/>
              <w:rPr>
                <w:b/>
                <w:bCs/>
              </w:rPr>
            </w:pPr>
            <w:r w:rsidRPr="00F3682D">
              <w:rPr>
                <w:b/>
                <w:bCs/>
              </w:rPr>
              <w:t>Topic 5</w:t>
            </w:r>
          </w:p>
        </w:tc>
      </w:tr>
      <w:tr w:rsidR="00F3682D" w:rsidRPr="00F3682D" w14:paraId="4F7D44B3" w14:textId="77777777" w:rsidTr="00F3682D">
        <w:tc>
          <w:tcPr>
            <w:tcW w:w="0" w:type="auto"/>
            <w:hideMark/>
          </w:tcPr>
          <w:p w14:paraId="30613378" w14:textId="77777777" w:rsidR="00F3682D" w:rsidRPr="00F3682D" w:rsidRDefault="00F3682D" w:rsidP="00F3682D">
            <w:pPr>
              <w:spacing w:after="160"/>
              <w:contextualSpacing/>
            </w:pPr>
            <w:r w:rsidRPr="00F3682D">
              <w:t>ai (0.008)</w:t>
            </w:r>
          </w:p>
        </w:tc>
        <w:tc>
          <w:tcPr>
            <w:tcW w:w="0" w:type="auto"/>
            <w:hideMark/>
          </w:tcPr>
          <w:p w14:paraId="1C0049A1" w14:textId="77777777" w:rsidR="00F3682D" w:rsidRPr="00F3682D" w:rsidRDefault="00F3682D" w:rsidP="00F3682D">
            <w:pPr>
              <w:spacing w:after="160"/>
              <w:contextualSpacing/>
            </w:pPr>
            <w:r w:rsidRPr="00F3682D">
              <w:t>ai (0.024)</w:t>
            </w:r>
          </w:p>
        </w:tc>
        <w:tc>
          <w:tcPr>
            <w:tcW w:w="0" w:type="auto"/>
            <w:hideMark/>
          </w:tcPr>
          <w:p w14:paraId="52156075" w14:textId="77777777" w:rsidR="00F3682D" w:rsidRPr="00F3682D" w:rsidRDefault="00F3682D" w:rsidP="00F3682D">
            <w:pPr>
              <w:spacing w:after="160"/>
              <w:contextualSpacing/>
            </w:pPr>
            <w:r w:rsidRPr="00F3682D">
              <w:t>job (0.013)</w:t>
            </w:r>
          </w:p>
        </w:tc>
        <w:tc>
          <w:tcPr>
            <w:tcW w:w="0" w:type="auto"/>
            <w:hideMark/>
          </w:tcPr>
          <w:p w14:paraId="19224079" w14:textId="77777777" w:rsidR="00F3682D" w:rsidRPr="00F3682D" w:rsidRDefault="00F3682D" w:rsidP="00F3682D">
            <w:pPr>
              <w:spacing w:after="160"/>
              <w:contextualSpacing/>
            </w:pPr>
            <w:r w:rsidRPr="00F3682D">
              <w:t>ai (0.011)</w:t>
            </w:r>
          </w:p>
        </w:tc>
        <w:tc>
          <w:tcPr>
            <w:tcW w:w="0" w:type="auto"/>
            <w:hideMark/>
          </w:tcPr>
          <w:p w14:paraId="52101EDF" w14:textId="77777777" w:rsidR="00F3682D" w:rsidRPr="00F3682D" w:rsidRDefault="00F3682D" w:rsidP="00F3682D">
            <w:pPr>
              <w:spacing w:after="160"/>
              <w:contextualSpacing/>
            </w:pPr>
            <w:r w:rsidRPr="00F3682D">
              <w:t>ai (0.028)</w:t>
            </w:r>
          </w:p>
        </w:tc>
      </w:tr>
      <w:tr w:rsidR="00F3682D" w:rsidRPr="00F3682D" w14:paraId="01DA520B" w14:textId="77777777" w:rsidTr="00F3682D">
        <w:tc>
          <w:tcPr>
            <w:tcW w:w="0" w:type="auto"/>
            <w:hideMark/>
          </w:tcPr>
          <w:p w14:paraId="7F48D850" w14:textId="77777777" w:rsidR="00F3682D" w:rsidRPr="00F3682D" w:rsidRDefault="00F3682D" w:rsidP="00F3682D">
            <w:pPr>
              <w:spacing w:after="160"/>
              <w:contextualSpacing/>
            </w:pPr>
            <w:r w:rsidRPr="00F3682D">
              <w:t>could (0.005)</w:t>
            </w:r>
          </w:p>
        </w:tc>
        <w:tc>
          <w:tcPr>
            <w:tcW w:w="0" w:type="auto"/>
            <w:hideMark/>
          </w:tcPr>
          <w:p w14:paraId="289F77D0" w14:textId="77777777" w:rsidR="00F3682D" w:rsidRPr="00F3682D" w:rsidRDefault="00F3682D" w:rsidP="00F3682D">
            <w:pPr>
              <w:spacing w:after="160"/>
              <w:contextualSpacing/>
            </w:pPr>
            <w:r w:rsidRPr="00F3682D">
              <w:t>job (0.012)</w:t>
            </w:r>
          </w:p>
        </w:tc>
        <w:tc>
          <w:tcPr>
            <w:tcW w:w="0" w:type="auto"/>
            <w:hideMark/>
          </w:tcPr>
          <w:p w14:paraId="08C43F0E" w14:textId="77777777" w:rsidR="00F3682D" w:rsidRPr="00F3682D" w:rsidRDefault="00F3682D" w:rsidP="00F3682D">
            <w:pPr>
              <w:spacing w:after="160"/>
              <w:contextualSpacing/>
            </w:pPr>
            <w:r w:rsidRPr="00F3682D">
              <w:t>human (0.011)</w:t>
            </w:r>
          </w:p>
        </w:tc>
        <w:tc>
          <w:tcPr>
            <w:tcW w:w="0" w:type="auto"/>
            <w:hideMark/>
          </w:tcPr>
          <w:p w14:paraId="6BB3C36A" w14:textId="77777777" w:rsidR="00F3682D" w:rsidRPr="00F3682D" w:rsidRDefault="00F3682D" w:rsidP="00F3682D">
            <w:pPr>
              <w:spacing w:after="160"/>
              <w:contextualSpacing/>
            </w:pPr>
            <w:r w:rsidRPr="00F3682D">
              <w:t>’ (0.011)</w:t>
            </w:r>
          </w:p>
        </w:tc>
        <w:tc>
          <w:tcPr>
            <w:tcW w:w="0" w:type="auto"/>
            <w:hideMark/>
          </w:tcPr>
          <w:p w14:paraId="6A5CB6B6" w14:textId="77777777" w:rsidR="00F3682D" w:rsidRPr="00F3682D" w:rsidRDefault="00F3682D" w:rsidP="00F3682D">
            <w:pPr>
              <w:spacing w:after="160"/>
              <w:contextualSpacing/>
            </w:pPr>
            <w:r w:rsidRPr="00F3682D">
              <w:t>job (0.017)</w:t>
            </w:r>
          </w:p>
        </w:tc>
      </w:tr>
      <w:tr w:rsidR="00F3682D" w:rsidRPr="00F3682D" w14:paraId="18C12B2E" w14:textId="77777777" w:rsidTr="00F3682D">
        <w:tc>
          <w:tcPr>
            <w:tcW w:w="0" w:type="auto"/>
            <w:hideMark/>
          </w:tcPr>
          <w:p w14:paraId="5E6EEDF0" w14:textId="77777777" w:rsidR="00F3682D" w:rsidRPr="00F3682D" w:rsidRDefault="00F3682D" w:rsidP="00F3682D">
            <w:pPr>
              <w:spacing w:after="160"/>
              <w:contextualSpacing/>
            </w:pPr>
            <w:r w:rsidRPr="00F3682D">
              <w:t>people (0.003)</w:t>
            </w:r>
          </w:p>
        </w:tc>
        <w:tc>
          <w:tcPr>
            <w:tcW w:w="0" w:type="auto"/>
            <w:hideMark/>
          </w:tcPr>
          <w:p w14:paraId="60AAE6BA" w14:textId="77777777" w:rsidR="00F3682D" w:rsidRPr="00F3682D" w:rsidRDefault="00F3682D" w:rsidP="00F3682D">
            <w:pPr>
              <w:spacing w:after="160"/>
              <w:contextualSpacing/>
            </w:pPr>
            <w:r w:rsidRPr="00F3682D">
              <w:t>potential (0.006)</w:t>
            </w:r>
          </w:p>
        </w:tc>
        <w:tc>
          <w:tcPr>
            <w:tcW w:w="0" w:type="auto"/>
            <w:hideMark/>
          </w:tcPr>
          <w:p w14:paraId="176265E8" w14:textId="77777777" w:rsidR="00F3682D" w:rsidRPr="00F3682D" w:rsidRDefault="00F3682D" w:rsidP="00F3682D">
            <w:pPr>
              <w:spacing w:after="160"/>
              <w:contextualSpacing/>
            </w:pPr>
            <w:r w:rsidRPr="00F3682D">
              <w:t>ai (0.011)</w:t>
            </w:r>
          </w:p>
        </w:tc>
        <w:tc>
          <w:tcPr>
            <w:tcW w:w="0" w:type="auto"/>
            <w:hideMark/>
          </w:tcPr>
          <w:p w14:paraId="34EC442F" w14:textId="77777777" w:rsidR="00F3682D" w:rsidRPr="00F3682D" w:rsidRDefault="00F3682D" w:rsidP="00F3682D">
            <w:pPr>
              <w:spacing w:after="160"/>
              <w:contextualSpacing/>
            </w:pPr>
            <w:r w:rsidRPr="00F3682D">
              <w:t>human (0.008)</w:t>
            </w:r>
          </w:p>
        </w:tc>
        <w:tc>
          <w:tcPr>
            <w:tcW w:w="0" w:type="auto"/>
            <w:hideMark/>
          </w:tcPr>
          <w:p w14:paraId="67007CD0" w14:textId="77777777" w:rsidR="00F3682D" w:rsidRPr="00F3682D" w:rsidRDefault="00F3682D" w:rsidP="00F3682D">
            <w:pPr>
              <w:spacing w:after="160"/>
              <w:contextualSpacing/>
            </w:pPr>
            <w:r w:rsidRPr="00F3682D">
              <w:t>people (0.010)</w:t>
            </w:r>
          </w:p>
        </w:tc>
      </w:tr>
      <w:tr w:rsidR="00F3682D" w:rsidRPr="00F3682D" w14:paraId="05B5C168" w14:textId="77777777" w:rsidTr="00F3682D">
        <w:tc>
          <w:tcPr>
            <w:tcW w:w="0" w:type="auto"/>
            <w:hideMark/>
          </w:tcPr>
          <w:p w14:paraId="7CBB8C21" w14:textId="77777777" w:rsidR="00F3682D" w:rsidRPr="00F3682D" w:rsidRDefault="00F3682D" w:rsidP="00F3682D">
            <w:pPr>
              <w:spacing w:after="160"/>
              <w:contextualSpacing/>
            </w:pPr>
            <w:r w:rsidRPr="00F3682D">
              <w:t>use (0.003)</w:t>
            </w:r>
          </w:p>
        </w:tc>
        <w:tc>
          <w:tcPr>
            <w:tcW w:w="0" w:type="auto"/>
            <w:hideMark/>
          </w:tcPr>
          <w:p w14:paraId="41FBD05D" w14:textId="77777777" w:rsidR="00F3682D" w:rsidRPr="00F3682D" w:rsidRDefault="00F3682D" w:rsidP="00F3682D">
            <w:pPr>
              <w:spacing w:after="160"/>
              <w:contextualSpacing/>
            </w:pPr>
            <w:r w:rsidRPr="00F3682D">
              <w:t>article (0.006)</w:t>
            </w:r>
          </w:p>
        </w:tc>
        <w:tc>
          <w:tcPr>
            <w:tcW w:w="0" w:type="auto"/>
            <w:hideMark/>
          </w:tcPr>
          <w:p w14:paraId="74755BB8" w14:textId="77777777" w:rsidR="00F3682D" w:rsidRPr="00F3682D" w:rsidRDefault="00F3682D" w:rsidP="00F3682D">
            <w:pPr>
              <w:spacing w:after="160"/>
              <w:contextualSpacing/>
            </w:pPr>
            <w:r w:rsidRPr="00F3682D">
              <w:t>company (0.007)</w:t>
            </w:r>
          </w:p>
        </w:tc>
        <w:tc>
          <w:tcPr>
            <w:tcW w:w="0" w:type="auto"/>
            <w:hideMark/>
          </w:tcPr>
          <w:p w14:paraId="554C9D2D" w14:textId="77777777" w:rsidR="00F3682D" w:rsidRPr="00F3682D" w:rsidRDefault="00F3682D" w:rsidP="00F3682D">
            <w:pPr>
              <w:spacing w:after="160"/>
              <w:contextualSpacing/>
            </w:pPr>
            <w:r w:rsidRPr="00F3682D">
              <w:t>travel (0.008)</w:t>
            </w:r>
          </w:p>
        </w:tc>
        <w:tc>
          <w:tcPr>
            <w:tcW w:w="0" w:type="auto"/>
            <w:hideMark/>
          </w:tcPr>
          <w:p w14:paraId="7736A06F" w14:textId="77777777" w:rsidR="00F3682D" w:rsidRPr="00F3682D" w:rsidRDefault="00F3682D" w:rsidP="00F3682D">
            <w:pPr>
              <w:spacing w:after="160"/>
              <w:contextualSpacing/>
            </w:pPr>
            <w:r w:rsidRPr="00F3682D">
              <w:t>’ (0.009)</w:t>
            </w:r>
          </w:p>
        </w:tc>
      </w:tr>
      <w:tr w:rsidR="00F3682D" w:rsidRPr="00F3682D" w14:paraId="6575A9A2" w14:textId="77777777" w:rsidTr="00F3682D">
        <w:tc>
          <w:tcPr>
            <w:tcW w:w="0" w:type="auto"/>
            <w:hideMark/>
          </w:tcPr>
          <w:p w14:paraId="51C0BF82" w14:textId="77777777" w:rsidR="00F3682D" w:rsidRPr="00F3682D" w:rsidRDefault="00F3682D" w:rsidP="00F3682D">
            <w:pPr>
              <w:spacing w:after="160"/>
              <w:contextualSpacing/>
            </w:pPr>
            <w:r w:rsidRPr="00F3682D">
              <w:t>going (0.003)</w:t>
            </w:r>
          </w:p>
        </w:tc>
        <w:tc>
          <w:tcPr>
            <w:tcW w:w="0" w:type="auto"/>
            <w:hideMark/>
          </w:tcPr>
          <w:p w14:paraId="6A7FCD31" w14:textId="77777777" w:rsidR="00F3682D" w:rsidRPr="00F3682D" w:rsidRDefault="00F3682D" w:rsidP="00F3682D">
            <w:pPr>
              <w:spacing w:after="160"/>
              <w:contextualSpacing/>
            </w:pPr>
            <w:r w:rsidRPr="00F3682D">
              <w:t>human (0.006)</w:t>
            </w:r>
          </w:p>
        </w:tc>
        <w:tc>
          <w:tcPr>
            <w:tcW w:w="0" w:type="auto"/>
            <w:hideMark/>
          </w:tcPr>
          <w:p w14:paraId="43EFD161" w14:textId="77777777" w:rsidR="00F3682D" w:rsidRPr="00F3682D" w:rsidRDefault="00F3682D" w:rsidP="00F3682D">
            <w:pPr>
              <w:spacing w:after="160"/>
              <w:contextualSpacing/>
            </w:pPr>
            <w:r w:rsidRPr="00F3682D">
              <w:t>laundry (0.006)</w:t>
            </w:r>
          </w:p>
        </w:tc>
        <w:tc>
          <w:tcPr>
            <w:tcW w:w="0" w:type="auto"/>
            <w:hideMark/>
          </w:tcPr>
          <w:p w14:paraId="62404463" w14:textId="77777777" w:rsidR="00F3682D" w:rsidRPr="00F3682D" w:rsidRDefault="00F3682D" w:rsidP="00F3682D">
            <w:pPr>
              <w:spacing w:after="160"/>
              <w:contextualSpacing/>
            </w:pPr>
            <w:r w:rsidRPr="00F3682D">
              <w:t>like (0.008)</w:t>
            </w:r>
          </w:p>
        </w:tc>
        <w:tc>
          <w:tcPr>
            <w:tcW w:w="0" w:type="auto"/>
            <w:hideMark/>
          </w:tcPr>
          <w:p w14:paraId="568C751C" w14:textId="77777777" w:rsidR="00F3682D" w:rsidRPr="00F3682D" w:rsidRDefault="00F3682D" w:rsidP="00F3682D">
            <w:pPr>
              <w:spacing w:after="160"/>
              <w:contextualSpacing/>
            </w:pPr>
            <w:r w:rsidRPr="00F3682D">
              <w:t>new (0.007)</w:t>
            </w:r>
          </w:p>
        </w:tc>
      </w:tr>
    </w:tbl>
    <w:p w14:paraId="3BAB6448" w14:textId="77777777" w:rsidR="00F3682D" w:rsidRPr="004D554A" w:rsidRDefault="00F3682D" w:rsidP="00F3682D">
      <w:pPr>
        <w:spacing w:line="240" w:lineRule="auto"/>
        <w:contextualSpacing/>
      </w:pPr>
    </w:p>
    <w:p w14:paraId="176A6DD7" w14:textId="77777777" w:rsidR="00610156" w:rsidRDefault="00610156" w:rsidP="004D554A">
      <w:pPr>
        <w:spacing w:line="240" w:lineRule="auto"/>
        <w:contextualSpacing/>
        <w:rPr>
          <w:b/>
          <w:bCs/>
        </w:rPr>
      </w:pPr>
    </w:p>
    <w:p w14:paraId="7183CA14" w14:textId="3766DDD3" w:rsidR="00610156" w:rsidRDefault="00B82EFD" w:rsidP="004D554A">
      <w:pPr>
        <w:spacing w:line="240" w:lineRule="auto"/>
        <w:contextualSpacing/>
        <w:rPr>
          <w:b/>
          <w:bCs/>
        </w:rPr>
      </w:pPr>
      <w:r w:rsidRPr="00B82EFD">
        <w:rPr>
          <w:b/>
          <w:bCs/>
          <w:noProof/>
        </w:rPr>
        <w:drawing>
          <wp:inline distT="0" distB="0" distL="0" distR="0" wp14:anchorId="0058B91B" wp14:editId="33FA6959">
            <wp:extent cx="5943600" cy="3293110"/>
            <wp:effectExtent l="0" t="0" r="0" b="0"/>
            <wp:docPr id="1994433701" name="Picture 1" descr="A graph with a bar chart and a bar chart with a bar chart and a bar chart with a bar chart and a bar chart with a bar chart and a bar chart with a bar chart 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33701" name="Picture 1" descr="A graph with a bar chart and a bar chart with a bar chart and a bar chart with a bar chart and a bar chart with a bar chart and a bar chart with a bar chart and&#10;&#10;Description automatically generated"/>
                    <pic:cNvPicPr/>
                  </pic:nvPicPr>
                  <pic:blipFill>
                    <a:blip r:embed="rId16"/>
                    <a:stretch>
                      <a:fillRect/>
                    </a:stretch>
                  </pic:blipFill>
                  <pic:spPr>
                    <a:xfrm>
                      <a:off x="0" y="0"/>
                      <a:ext cx="5943600" cy="3293110"/>
                    </a:xfrm>
                    <a:prstGeom prst="rect">
                      <a:avLst/>
                    </a:prstGeom>
                  </pic:spPr>
                </pic:pic>
              </a:graphicData>
            </a:graphic>
          </wp:inline>
        </w:drawing>
      </w:r>
    </w:p>
    <w:p w14:paraId="5AD00210" w14:textId="79951AB8" w:rsidR="00B82EFD" w:rsidRDefault="00B82EFD" w:rsidP="00B82EFD">
      <w:pPr>
        <w:spacing w:line="240" w:lineRule="auto"/>
        <w:contextualSpacing/>
        <w:jc w:val="center"/>
        <w:rPr>
          <w:i/>
          <w:iCs/>
        </w:rPr>
      </w:pPr>
      <w:r w:rsidRPr="00B82EFD">
        <w:rPr>
          <w:i/>
          <w:iCs/>
        </w:rPr>
        <w:t>C1 Work LDA</w:t>
      </w:r>
    </w:p>
    <w:p w14:paraId="6B450330" w14:textId="77777777" w:rsidR="00F3682D" w:rsidRDefault="00F3682D" w:rsidP="00F3682D"/>
    <w:p w14:paraId="318C6785" w14:textId="77777777" w:rsidR="00F3682D" w:rsidRPr="00F3682D" w:rsidRDefault="00F3682D" w:rsidP="00F3682D">
      <w:r w:rsidRPr="00F3682D">
        <w:rPr>
          <w:b/>
          <w:bCs/>
        </w:rPr>
        <w:t>Table 2: Top Words for C2 Worker Topics</w:t>
      </w:r>
    </w:p>
    <w:tbl>
      <w:tblPr>
        <w:tblStyle w:val="TableGrid"/>
        <w:tblW w:w="0" w:type="auto"/>
        <w:tblLook w:val="04A0" w:firstRow="1" w:lastRow="0" w:firstColumn="1" w:lastColumn="0" w:noHBand="0" w:noVBand="1"/>
      </w:tblPr>
      <w:tblGrid>
        <w:gridCol w:w="1523"/>
        <w:gridCol w:w="1718"/>
        <w:gridCol w:w="1649"/>
        <w:gridCol w:w="2170"/>
        <w:gridCol w:w="1892"/>
      </w:tblGrid>
      <w:tr w:rsidR="00F3682D" w:rsidRPr="00F3682D" w14:paraId="0341D883" w14:textId="77777777" w:rsidTr="00F3682D">
        <w:trPr>
          <w:trHeight w:val="54"/>
        </w:trPr>
        <w:tc>
          <w:tcPr>
            <w:tcW w:w="0" w:type="auto"/>
            <w:hideMark/>
          </w:tcPr>
          <w:p w14:paraId="388F3E43" w14:textId="77777777" w:rsidR="00F3682D" w:rsidRPr="00F3682D" w:rsidRDefault="00F3682D" w:rsidP="00F3682D">
            <w:pPr>
              <w:spacing w:line="278" w:lineRule="auto"/>
              <w:rPr>
                <w:b/>
                <w:bCs/>
              </w:rPr>
            </w:pPr>
            <w:r w:rsidRPr="00F3682D">
              <w:rPr>
                <w:b/>
                <w:bCs/>
              </w:rPr>
              <w:t>Topic 1</w:t>
            </w:r>
          </w:p>
        </w:tc>
        <w:tc>
          <w:tcPr>
            <w:tcW w:w="0" w:type="auto"/>
            <w:hideMark/>
          </w:tcPr>
          <w:p w14:paraId="6A54544C" w14:textId="77777777" w:rsidR="00F3682D" w:rsidRPr="00F3682D" w:rsidRDefault="00F3682D" w:rsidP="00F3682D">
            <w:pPr>
              <w:spacing w:line="278" w:lineRule="auto"/>
              <w:rPr>
                <w:b/>
                <w:bCs/>
              </w:rPr>
            </w:pPr>
            <w:r w:rsidRPr="00F3682D">
              <w:rPr>
                <w:b/>
                <w:bCs/>
              </w:rPr>
              <w:t>Topic 2</w:t>
            </w:r>
          </w:p>
        </w:tc>
        <w:tc>
          <w:tcPr>
            <w:tcW w:w="0" w:type="auto"/>
            <w:hideMark/>
          </w:tcPr>
          <w:p w14:paraId="4032DE25" w14:textId="77777777" w:rsidR="00F3682D" w:rsidRPr="00F3682D" w:rsidRDefault="00F3682D" w:rsidP="00F3682D">
            <w:pPr>
              <w:spacing w:line="278" w:lineRule="auto"/>
              <w:rPr>
                <w:b/>
                <w:bCs/>
              </w:rPr>
            </w:pPr>
            <w:r w:rsidRPr="00F3682D">
              <w:rPr>
                <w:b/>
                <w:bCs/>
              </w:rPr>
              <w:t>Topic 3</w:t>
            </w:r>
          </w:p>
        </w:tc>
        <w:tc>
          <w:tcPr>
            <w:tcW w:w="0" w:type="auto"/>
            <w:hideMark/>
          </w:tcPr>
          <w:p w14:paraId="7A8118EA" w14:textId="77777777" w:rsidR="00F3682D" w:rsidRPr="00F3682D" w:rsidRDefault="00F3682D" w:rsidP="00F3682D">
            <w:pPr>
              <w:spacing w:line="278" w:lineRule="auto"/>
              <w:rPr>
                <w:b/>
                <w:bCs/>
              </w:rPr>
            </w:pPr>
            <w:r w:rsidRPr="00F3682D">
              <w:rPr>
                <w:b/>
                <w:bCs/>
              </w:rPr>
              <w:t>Topic 4</w:t>
            </w:r>
          </w:p>
        </w:tc>
        <w:tc>
          <w:tcPr>
            <w:tcW w:w="0" w:type="auto"/>
            <w:hideMark/>
          </w:tcPr>
          <w:p w14:paraId="45A5C34A" w14:textId="77777777" w:rsidR="00F3682D" w:rsidRPr="00F3682D" w:rsidRDefault="00F3682D" w:rsidP="00F3682D">
            <w:pPr>
              <w:spacing w:line="278" w:lineRule="auto"/>
              <w:rPr>
                <w:b/>
                <w:bCs/>
              </w:rPr>
            </w:pPr>
            <w:r w:rsidRPr="00F3682D">
              <w:rPr>
                <w:b/>
                <w:bCs/>
              </w:rPr>
              <w:t>Topic 5</w:t>
            </w:r>
          </w:p>
        </w:tc>
      </w:tr>
      <w:tr w:rsidR="00F3682D" w:rsidRPr="00F3682D" w14:paraId="09113BA5" w14:textId="77777777" w:rsidTr="00F3682D">
        <w:tc>
          <w:tcPr>
            <w:tcW w:w="0" w:type="auto"/>
            <w:hideMark/>
          </w:tcPr>
          <w:p w14:paraId="129199A4" w14:textId="77777777" w:rsidR="00F3682D" w:rsidRPr="00F3682D" w:rsidRDefault="00F3682D" w:rsidP="00F3682D">
            <w:pPr>
              <w:spacing w:line="278" w:lineRule="auto"/>
            </w:pPr>
            <w:r w:rsidRPr="00F3682D">
              <w:t>ai (0.025)</w:t>
            </w:r>
          </w:p>
        </w:tc>
        <w:tc>
          <w:tcPr>
            <w:tcW w:w="0" w:type="auto"/>
            <w:hideMark/>
          </w:tcPr>
          <w:p w14:paraId="76BFEEA2" w14:textId="77777777" w:rsidR="00F3682D" w:rsidRPr="00F3682D" w:rsidRDefault="00F3682D" w:rsidP="00F3682D">
            <w:pPr>
              <w:spacing w:line="278" w:lineRule="auto"/>
            </w:pPr>
            <w:r w:rsidRPr="00F3682D">
              <w:t>ai (0.027)</w:t>
            </w:r>
          </w:p>
        </w:tc>
        <w:tc>
          <w:tcPr>
            <w:tcW w:w="0" w:type="auto"/>
            <w:hideMark/>
          </w:tcPr>
          <w:p w14:paraId="3C32B6AF" w14:textId="77777777" w:rsidR="00F3682D" w:rsidRPr="00F3682D" w:rsidRDefault="00F3682D" w:rsidP="00F3682D">
            <w:pPr>
              <w:spacing w:line="278" w:lineRule="auto"/>
            </w:pPr>
            <w:r w:rsidRPr="00F3682D">
              <w:t>ai (0.021)</w:t>
            </w:r>
          </w:p>
        </w:tc>
        <w:tc>
          <w:tcPr>
            <w:tcW w:w="0" w:type="auto"/>
            <w:hideMark/>
          </w:tcPr>
          <w:p w14:paraId="00973EC1" w14:textId="77777777" w:rsidR="00F3682D" w:rsidRPr="00F3682D" w:rsidRDefault="00F3682D" w:rsidP="00F3682D">
            <w:pPr>
              <w:spacing w:line="278" w:lineRule="auto"/>
            </w:pPr>
            <w:r w:rsidRPr="00F3682D">
              <w:t>would (0.013)</w:t>
            </w:r>
          </w:p>
        </w:tc>
        <w:tc>
          <w:tcPr>
            <w:tcW w:w="0" w:type="auto"/>
            <w:hideMark/>
          </w:tcPr>
          <w:p w14:paraId="454F2A29" w14:textId="77777777" w:rsidR="00F3682D" w:rsidRPr="00F3682D" w:rsidRDefault="00F3682D" w:rsidP="00F3682D">
            <w:pPr>
              <w:spacing w:line="278" w:lineRule="auto"/>
            </w:pPr>
            <w:r w:rsidRPr="00F3682D">
              <w:t>happens (0.011)</w:t>
            </w:r>
          </w:p>
        </w:tc>
      </w:tr>
      <w:tr w:rsidR="00F3682D" w:rsidRPr="00F3682D" w14:paraId="049169B1" w14:textId="77777777" w:rsidTr="00F3682D">
        <w:tc>
          <w:tcPr>
            <w:tcW w:w="0" w:type="auto"/>
            <w:hideMark/>
          </w:tcPr>
          <w:p w14:paraId="6072D821" w14:textId="77777777" w:rsidR="00F3682D" w:rsidRPr="00F3682D" w:rsidRDefault="00F3682D" w:rsidP="00F3682D">
            <w:pPr>
              <w:spacing w:line="278" w:lineRule="auto"/>
            </w:pPr>
            <w:r w:rsidRPr="00F3682D">
              <w:t>art (0.025)</w:t>
            </w:r>
          </w:p>
        </w:tc>
        <w:tc>
          <w:tcPr>
            <w:tcW w:w="0" w:type="auto"/>
            <w:hideMark/>
          </w:tcPr>
          <w:p w14:paraId="30DA5AC2" w14:textId="77777777" w:rsidR="00F3682D" w:rsidRPr="00F3682D" w:rsidRDefault="00F3682D" w:rsidP="00F3682D">
            <w:pPr>
              <w:spacing w:line="278" w:lineRule="auto"/>
            </w:pPr>
            <w:r w:rsidRPr="00F3682D">
              <w:t>job (0.025)</w:t>
            </w:r>
          </w:p>
        </w:tc>
        <w:tc>
          <w:tcPr>
            <w:tcW w:w="0" w:type="auto"/>
            <w:hideMark/>
          </w:tcPr>
          <w:p w14:paraId="43D8861D" w14:textId="77777777" w:rsidR="00F3682D" w:rsidRPr="00F3682D" w:rsidRDefault="00F3682D" w:rsidP="00F3682D">
            <w:pPr>
              <w:spacing w:line="278" w:lineRule="auto"/>
            </w:pPr>
            <w:r w:rsidRPr="00F3682D">
              <w:t>job (0.017)</w:t>
            </w:r>
          </w:p>
        </w:tc>
        <w:tc>
          <w:tcPr>
            <w:tcW w:w="0" w:type="auto"/>
            <w:hideMark/>
          </w:tcPr>
          <w:p w14:paraId="649DE4DE" w14:textId="77777777" w:rsidR="00F3682D" w:rsidRPr="00F3682D" w:rsidRDefault="00F3682D" w:rsidP="00F3682D">
            <w:pPr>
              <w:spacing w:line="278" w:lineRule="auto"/>
            </w:pPr>
            <w:r w:rsidRPr="00F3682D">
              <w:t>copyright (0.006)</w:t>
            </w:r>
          </w:p>
        </w:tc>
        <w:tc>
          <w:tcPr>
            <w:tcW w:w="0" w:type="auto"/>
            <w:hideMark/>
          </w:tcPr>
          <w:p w14:paraId="18620CCA" w14:textId="77777777" w:rsidR="00F3682D" w:rsidRPr="00F3682D" w:rsidRDefault="00F3682D" w:rsidP="00F3682D">
            <w:pPr>
              <w:spacing w:line="278" w:lineRule="auto"/>
            </w:pPr>
            <w:r w:rsidRPr="00F3682D">
              <w:t>ai (0.007)</w:t>
            </w:r>
          </w:p>
        </w:tc>
      </w:tr>
      <w:tr w:rsidR="00F3682D" w:rsidRPr="00F3682D" w14:paraId="4011D027" w14:textId="77777777" w:rsidTr="00F3682D">
        <w:tc>
          <w:tcPr>
            <w:tcW w:w="0" w:type="auto"/>
            <w:hideMark/>
          </w:tcPr>
          <w:p w14:paraId="14319737" w14:textId="77777777" w:rsidR="00F3682D" w:rsidRPr="00F3682D" w:rsidRDefault="00F3682D" w:rsidP="00F3682D">
            <w:pPr>
              <w:spacing w:line="278" w:lineRule="auto"/>
            </w:pPr>
            <w:r w:rsidRPr="00F3682D">
              <w:lastRenderedPageBreak/>
              <w:t>artist (0.017)</w:t>
            </w:r>
          </w:p>
        </w:tc>
        <w:tc>
          <w:tcPr>
            <w:tcW w:w="0" w:type="auto"/>
            <w:hideMark/>
          </w:tcPr>
          <w:p w14:paraId="4D82DC44" w14:textId="77777777" w:rsidR="00F3682D" w:rsidRPr="00F3682D" w:rsidRDefault="00F3682D" w:rsidP="00F3682D">
            <w:pPr>
              <w:spacing w:line="278" w:lineRule="auto"/>
            </w:pPr>
            <w:r w:rsidRPr="00F3682D">
              <w:t>people (0.016)</w:t>
            </w:r>
          </w:p>
        </w:tc>
        <w:tc>
          <w:tcPr>
            <w:tcW w:w="0" w:type="auto"/>
            <w:hideMark/>
          </w:tcPr>
          <w:p w14:paraId="3048FAE4" w14:textId="77777777" w:rsidR="00F3682D" w:rsidRPr="00F3682D" w:rsidRDefault="00F3682D" w:rsidP="00F3682D">
            <w:pPr>
              <w:spacing w:line="278" w:lineRule="auto"/>
            </w:pPr>
            <w:r w:rsidRPr="00F3682D">
              <w:t>’ (0.010)</w:t>
            </w:r>
          </w:p>
        </w:tc>
        <w:tc>
          <w:tcPr>
            <w:tcW w:w="0" w:type="auto"/>
            <w:hideMark/>
          </w:tcPr>
          <w:p w14:paraId="7ACDBCAA" w14:textId="77777777" w:rsidR="00F3682D" w:rsidRPr="00F3682D" w:rsidRDefault="00F3682D" w:rsidP="00F3682D">
            <w:pPr>
              <w:spacing w:line="278" w:lineRule="auto"/>
            </w:pPr>
            <w:r w:rsidRPr="00F3682D">
              <w:t>bootcamps (0.005)</w:t>
            </w:r>
          </w:p>
        </w:tc>
        <w:tc>
          <w:tcPr>
            <w:tcW w:w="0" w:type="auto"/>
            <w:hideMark/>
          </w:tcPr>
          <w:p w14:paraId="41CBBCAB" w14:textId="77777777" w:rsidR="00F3682D" w:rsidRPr="00F3682D" w:rsidRDefault="00F3682D" w:rsidP="00F3682D">
            <w:pPr>
              <w:spacing w:line="278" w:lineRule="auto"/>
            </w:pPr>
            <w:r w:rsidRPr="00F3682D">
              <w:t>art (0.006)</w:t>
            </w:r>
          </w:p>
        </w:tc>
      </w:tr>
      <w:tr w:rsidR="00F3682D" w:rsidRPr="00F3682D" w14:paraId="47169C05" w14:textId="77777777" w:rsidTr="00F3682D">
        <w:tc>
          <w:tcPr>
            <w:tcW w:w="0" w:type="auto"/>
            <w:hideMark/>
          </w:tcPr>
          <w:p w14:paraId="58E1DA27" w14:textId="77777777" w:rsidR="00F3682D" w:rsidRPr="00F3682D" w:rsidRDefault="00F3682D" w:rsidP="00F3682D">
            <w:pPr>
              <w:spacing w:line="278" w:lineRule="auto"/>
            </w:pPr>
            <w:r w:rsidRPr="00F3682D">
              <w:t>’ (0.014)</w:t>
            </w:r>
          </w:p>
        </w:tc>
        <w:tc>
          <w:tcPr>
            <w:tcW w:w="0" w:type="auto"/>
            <w:hideMark/>
          </w:tcPr>
          <w:p w14:paraId="6B7AE4FB" w14:textId="77777777" w:rsidR="00F3682D" w:rsidRPr="00F3682D" w:rsidRDefault="00F3682D" w:rsidP="00F3682D">
            <w:pPr>
              <w:spacing w:line="278" w:lineRule="auto"/>
            </w:pPr>
            <w:r w:rsidRPr="00F3682D">
              <w:t>like (0.009)</w:t>
            </w:r>
          </w:p>
        </w:tc>
        <w:tc>
          <w:tcPr>
            <w:tcW w:w="0" w:type="auto"/>
            <w:hideMark/>
          </w:tcPr>
          <w:p w14:paraId="64AF50B7" w14:textId="77777777" w:rsidR="00F3682D" w:rsidRPr="00F3682D" w:rsidRDefault="00F3682D" w:rsidP="00F3682D">
            <w:pPr>
              <w:spacing w:line="278" w:lineRule="auto"/>
            </w:pPr>
            <w:r w:rsidRPr="00F3682D">
              <w:t>career (0.008)</w:t>
            </w:r>
          </w:p>
        </w:tc>
        <w:tc>
          <w:tcPr>
            <w:tcW w:w="0" w:type="auto"/>
            <w:hideMark/>
          </w:tcPr>
          <w:p w14:paraId="34B86D19" w14:textId="77777777" w:rsidR="00F3682D" w:rsidRPr="00F3682D" w:rsidRDefault="00F3682D" w:rsidP="00F3682D">
            <w:pPr>
              <w:spacing w:line="278" w:lineRule="auto"/>
            </w:pPr>
            <w:r w:rsidRPr="00F3682D">
              <w:t>won't (0.005)</w:t>
            </w:r>
          </w:p>
        </w:tc>
        <w:tc>
          <w:tcPr>
            <w:tcW w:w="0" w:type="auto"/>
            <w:hideMark/>
          </w:tcPr>
          <w:p w14:paraId="223E3226" w14:textId="77777777" w:rsidR="00F3682D" w:rsidRPr="00F3682D" w:rsidRDefault="00F3682D" w:rsidP="00F3682D">
            <w:pPr>
              <w:spacing w:line="278" w:lineRule="auto"/>
            </w:pPr>
            <w:r w:rsidRPr="00F3682D">
              <w:t>would (0.005)</w:t>
            </w:r>
          </w:p>
        </w:tc>
      </w:tr>
      <w:tr w:rsidR="00F3682D" w:rsidRPr="00F3682D" w14:paraId="2CD993BE" w14:textId="77777777" w:rsidTr="00F3682D">
        <w:tc>
          <w:tcPr>
            <w:tcW w:w="0" w:type="auto"/>
            <w:hideMark/>
          </w:tcPr>
          <w:p w14:paraId="57CD85D1" w14:textId="77777777" w:rsidR="00F3682D" w:rsidRPr="00F3682D" w:rsidRDefault="00F3682D" w:rsidP="00F3682D">
            <w:pPr>
              <w:spacing w:line="278" w:lineRule="auto"/>
            </w:pPr>
            <w:r w:rsidRPr="00F3682D">
              <w:t>like (0.009)</w:t>
            </w:r>
          </w:p>
        </w:tc>
        <w:tc>
          <w:tcPr>
            <w:tcW w:w="0" w:type="auto"/>
            <w:hideMark/>
          </w:tcPr>
          <w:p w14:paraId="02938A7B" w14:textId="77777777" w:rsidR="00F3682D" w:rsidRPr="00F3682D" w:rsidRDefault="00F3682D" w:rsidP="00F3682D">
            <w:pPr>
              <w:spacing w:line="278" w:lineRule="auto"/>
            </w:pPr>
            <w:r w:rsidRPr="00F3682D">
              <w:t>human (0.009)</w:t>
            </w:r>
          </w:p>
        </w:tc>
        <w:tc>
          <w:tcPr>
            <w:tcW w:w="0" w:type="auto"/>
            <w:hideMark/>
          </w:tcPr>
          <w:p w14:paraId="71344535" w14:textId="77777777" w:rsidR="00F3682D" w:rsidRPr="00F3682D" w:rsidRDefault="00F3682D" w:rsidP="00F3682D">
            <w:pPr>
              <w:spacing w:line="278" w:lineRule="auto"/>
            </w:pPr>
            <w:r w:rsidRPr="00F3682D">
              <w:t>I'm (0.007)</w:t>
            </w:r>
          </w:p>
        </w:tc>
        <w:tc>
          <w:tcPr>
            <w:tcW w:w="0" w:type="auto"/>
            <w:hideMark/>
          </w:tcPr>
          <w:p w14:paraId="7D4FE8C1" w14:textId="77777777" w:rsidR="00F3682D" w:rsidRPr="00F3682D" w:rsidRDefault="00F3682D" w:rsidP="00F3682D">
            <w:pPr>
              <w:spacing w:line="278" w:lineRule="auto"/>
            </w:pPr>
            <w:r w:rsidRPr="00F3682D">
              <w:t>robot (0.004)</w:t>
            </w:r>
          </w:p>
        </w:tc>
        <w:tc>
          <w:tcPr>
            <w:tcW w:w="0" w:type="auto"/>
            <w:hideMark/>
          </w:tcPr>
          <w:p w14:paraId="7DA13776" w14:textId="77777777" w:rsidR="00F3682D" w:rsidRPr="00F3682D" w:rsidRDefault="00F3682D" w:rsidP="00F3682D">
            <w:pPr>
              <w:spacing w:line="278" w:lineRule="auto"/>
            </w:pPr>
            <w:r w:rsidRPr="00F3682D">
              <w:t>I'm (0.005)</w:t>
            </w:r>
          </w:p>
        </w:tc>
      </w:tr>
    </w:tbl>
    <w:p w14:paraId="586EC252" w14:textId="77777777" w:rsidR="00F3682D" w:rsidRDefault="00F3682D" w:rsidP="00F3682D"/>
    <w:p w14:paraId="67EFFD0F" w14:textId="47F49ABF" w:rsidR="00B82EFD" w:rsidRDefault="00B82EFD" w:rsidP="00B82EFD">
      <w:pPr>
        <w:spacing w:line="240" w:lineRule="auto"/>
        <w:contextualSpacing/>
        <w:jc w:val="center"/>
        <w:rPr>
          <w:i/>
          <w:iCs/>
        </w:rPr>
      </w:pPr>
      <w:r w:rsidRPr="00B82EFD">
        <w:rPr>
          <w:i/>
          <w:iCs/>
          <w:noProof/>
        </w:rPr>
        <w:drawing>
          <wp:inline distT="0" distB="0" distL="0" distR="0" wp14:anchorId="0DE169CE" wp14:editId="788D5DF9">
            <wp:extent cx="5943600" cy="3390265"/>
            <wp:effectExtent l="0" t="0" r="0" b="635"/>
            <wp:docPr id="9092681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68198" name="Picture 1" descr="A screenshot of a graph&#10;&#10;Description automatically generated"/>
                    <pic:cNvPicPr/>
                  </pic:nvPicPr>
                  <pic:blipFill>
                    <a:blip r:embed="rId17"/>
                    <a:stretch>
                      <a:fillRect/>
                    </a:stretch>
                  </pic:blipFill>
                  <pic:spPr>
                    <a:xfrm>
                      <a:off x="0" y="0"/>
                      <a:ext cx="5943600" cy="3390265"/>
                    </a:xfrm>
                    <a:prstGeom prst="rect">
                      <a:avLst/>
                    </a:prstGeom>
                  </pic:spPr>
                </pic:pic>
              </a:graphicData>
            </a:graphic>
          </wp:inline>
        </w:drawing>
      </w:r>
    </w:p>
    <w:p w14:paraId="03E82E3B" w14:textId="21126FFE" w:rsidR="00B82EFD" w:rsidRDefault="00B82EFD" w:rsidP="00B82EFD">
      <w:pPr>
        <w:spacing w:line="240" w:lineRule="auto"/>
        <w:contextualSpacing/>
        <w:jc w:val="center"/>
        <w:rPr>
          <w:i/>
          <w:iCs/>
        </w:rPr>
      </w:pPr>
      <w:r>
        <w:rPr>
          <w:i/>
          <w:iCs/>
        </w:rPr>
        <w:t>C2 Worker</w:t>
      </w:r>
      <w:r w:rsidRPr="00B82EFD">
        <w:rPr>
          <w:i/>
          <w:iCs/>
        </w:rPr>
        <w:t xml:space="preserve"> LDA</w:t>
      </w:r>
    </w:p>
    <w:p w14:paraId="726B7F11" w14:textId="77777777" w:rsidR="00F3682D" w:rsidRDefault="00F3682D" w:rsidP="00B82EFD">
      <w:pPr>
        <w:spacing w:line="240" w:lineRule="auto"/>
        <w:contextualSpacing/>
        <w:jc w:val="center"/>
        <w:rPr>
          <w:i/>
          <w:iCs/>
        </w:rPr>
      </w:pPr>
    </w:p>
    <w:p w14:paraId="31BAC7E6" w14:textId="77777777" w:rsidR="00F3682D" w:rsidRPr="00F3682D" w:rsidRDefault="00F3682D" w:rsidP="00F3682D">
      <w:pPr>
        <w:spacing w:line="240" w:lineRule="auto"/>
        <w:contextualSpacing/>
        <w:rPr>
          <w:b/>
          <w:bCs/>
        </w:rPr>
      </w:pPr>
      <w:r w:rsidRPr="00F3682D">
        <w:rPr>
          <w:b/>
          <w:bCs/>
        </w:rPr>
        <w:t>C3 Workforce</w:t>
      </w:r>
    </w:p>
    <w:p w14:paraId="65938FA7" w14:textId="77777777" w:rsidR="00F3682D" w:rsidRPr="00F3682D" w:rsidRDefault="00F3682D" w:rsidP="00F3682D">
      <w:pPr>
        <w:spacing w:line="240" w:lineRule="auto"/>
        <w:contextualSpacing/>
      </w:pPr>
      <w:r w:rsidRPr="00F3682D">
        <w:rPr>
          <w:b/>
          <w:bCs/>
        </w:rPr>
        <w:t>Table 3: Top Words for C3 Workforce Topics</w:t>
      </w:r>
    </w:p>
    <w:tbl>
      <w:tblPr>
        <w:tblStyle w:val="TableGrid"/>
        <w:tblW w:w="0" w:type="auto"/>
        <w:tblLook w:val="04A0" w:firstRow="1" w:lastRow="0" w:firstColumn="1" w:lastColumn="0" w:noHBand="0" w:noVBand="1"/>
      </w:tblPr>
      <w:tblGrid>
        <w:gridCol w:w="1704"/>
        <w:gridCol w:w="1718"/>
        <w:gridCol w:w="1718"/>
        <w:gridCol w:w="2101"/>
        <w:gridCol w:w="1704"/>
      </w:tblGrid>
      <w:tr w:rsidR="00F3682D" w:rsidRPr="00F3682D" w14:paraId="436657C3" w14:textId="77777777" w:rsidTr="00F3682D">
        <w:tc>
          <w:tcPr>
            <w:tcW w:w="0" w:type="auto"/>
            <w:hideMark/>
          </w:tcPr>
          <w:p w14:paraId="7EC997C2" w14:textId="77777777" w:rsidR="00F3682D" w:rsidRPr="00F3682D" w:rsidRDefault="00F3682D" w:rsidP="00F3682D">
            <w:pPr>
              <w:spacing w:after="160"/>
              <w:contextualSpacing/>
              <w:rPr>
                <w:b/>
                <w:bCs/>
              </w:rPr>
            </w:pPr>
            <w:r w:rsidRPr="00F3682D">
              <w:rPr>
                <w:b/>
                <w:bCs/>
              </w:rPr>
              <w:t>Topic 1</w:t>
            </w:r>
          </w:p>
        </w:tc>
        <w:tc>
          <w:tcPr>
            <w:tcW w:w="0" w:type="auto"/>
            <w:hideMark/>
          </w:tcPr>
          <w:p w14:paraId="16CFEF1B" w14:textId="77777777" w:rsidR="00F3682D" w:rsidRPr="00F3682D" w:rsidRDefault="00F3682D" w:rsidP="00F3682D">
            <w:pPr>
              <w:spacing w:after="160"/>
              <w:contextualSpacing/>
              <w:rPr>
                <w:b/>
                <w:bCs/>
              </w:rPr>
            </w:pPr>
            <w:r w:rsidRPr="00F3682D">
              <w:rPr>
                <w:b/>
                <w:bCs/>
              </w:rPr>
              <w:t>Topic 2</w:t>
            </w:r>
          </w:p>
        </w:tc>
        <w:tc>
          <w:tcPr>
            <w:tcW w:w="0" w:type="auto"/>
            <w:hideMark/>
          </w:tcPr>
          <w:p w14:paraId="42149B6D" w14:textId="77777777" w:rsidR="00F3682D" w:rsidRPr="00F3682D" w:rsidRDefault="00F3682D" w:rsidP="00F3682D">
            <w:pPr>
              <w:spacing w:after="160"/>
              <w:contextualSpacing/>
              <w:rPr>
                <w:b/>
                <w:bCs/>
              </w:rPr>
            </w:pPr>
            <w:r w:rsidRPr="00F3682D">
              <w:rPr>
                <w:b/>
                <w:bCs/>
              </w:rPr>
              <w:t>Topic 3</w:t>
            </w:r>
          </w:p>
        </w:tc>
        <w:tc>
          <w:tcPr>
            <w:tcW w:w="0" w:type="auto"/>
            <w:hideMark/>
          </w:tcPr>
          <w:p w14:paraId="2B9B7C6A" w14:textId="77777777" w:rsidR="00F3682D" w:rsidRPr="00F3682D" w:rsidRDefault="00F3682D" w:rsidP="00F3682D">
            <w:pPr>
              <w:spacing w:after="160"/>
              <w:contextualSpacing/>
              <w:rPr>
                <w:b/>
                <w:bCs/>
              </w:rPr>
            </w:pPr>
            <w:r w:rsidRPr="00F3682D">
              <w:rPr>
                <w:b/>
                <w:bCs/>
              </w:rPr>
              <w:t>Topic 4</w:t>
            </w:r>
          </w:p>
        </w:tc>
        <w:tc>
          <w:tcPr>
            <w:tcW w:w="0" w:type="auto"/>
            <w:hideMark/>
          </w:tcPr>
          <w:p w14:paraId="0700C3DB" w14:textId="77777777" w:rsidR="00F3682D" w:rsidRPr="00F3682D" w:rsidRDefault="00F3682D" w:rsidP="00F3682D">
            <w:pPr>
              <w:spacing w:after="160"/>
              <w:contextualSpacing/>
              <w:rPr>
                <w:b/>
                <w:bCs/>
              </w:rPr>
            </w:pPr>
            <w:r w:rsidRPr="00F3682D">
              <w:rPr>
                <w:b/>
                <w:bCs/>
              </w:rPr>
              <w:t>Topic 5</w:t>
            </w:r>
          </w:p>
        </w:tc>
      </w:tr>
      <w:tr w:rsidR="00F3682D" w:rsidRPr="00F3682D" w14:paraId="36BF0087" w14:textId="77777777" w:rsidTr="00F3682D">
        <w:tc>
          <w:tcPr>
            <w:tcW w:w="0" w:type="auto"/>
            <w:hideMark/>
          </w:tcPr>
          <w:p w14:paraId="1D2EE12D" w14:textId="77777777" w:rsidR="00F3682D" w:rsidRPr="00F3682D" w:rsidRDefault="00F3682D" w:rsidP="00F3682D">
            <w:pPr>
              <w:spacing w:after="160"/>
              <w:contextualSpacing/>
            </w:pPr>
            <w:r w:rsidRPr="00F3682D">
              <w:t>ai (0.024)</w:t>
            </w:r>
          </w:p>
        </w:tc>
        <w:tc>
          <w:tcPr>
            <w:tcW w:w="0" w:type="auto"/>
            <w:hideMark/>
          </w:tcPr>
          <w:p w14:paraId="2A813438" w14:textId="77777777" w:rsidR="00F3682D" w:rsidRPr="00F3682D" w:rsidRDefault="00F3682D" w:rsidP="00F3682D">
            <w:pPr>
              <w:spacing w:after="160"/>
              <w:contextualSpacing/>
            </w:pPr>
            <w:r w:rsidRPr="00F3682D">
              <w:t>ai (0.027)</w:t>
            </w:r>
          </w:p>
        </w:tc>
        <w:tc>
          <w:tcPr>
            <w:tcW w:w="0" w:type="auto"/>
            <w:hideMark/>
          </w:tcPr>
          <w:p w14:paraId="39BD1D03" w14:textId="77777777" w:rsidR="00F3682D" w:rsidRPr="00F3682D" w:rsidRDefault="00F3682D" w:rsidP="00F3682D">
            <w:pPr>
              <w:spacing w:after="160"/>
              <w:contextualSpacing/>
            </w:pPr>
            <w:r w:rsidRPr="00F3682D">
              <w:t>ai (0.020)</w:t>
            </w:r>
          </w:p>
        </w:tc>
        <w:tc>
          <w:tcPr>
            <w:tcW w:w="0" w:type="auto"/>
            <w:hideMark/>
          </w:tcPr>
          <w:p w14:paraId="270EDFAC" w14:textId="77777777" w:rsidR="00F3682D" w:rsidRPr="00F3682D" w:rsidRDefault="00F3682D" w:rsidP="00F3682D">
            <w:pPr>
              <w:spacing w:after="160"/>
              <w:contextualSpacing/>
            </w:pPr>
            <w:proofErr w:type="spellStart"/>
            <w:r w:rsidRPr="00F3682D">
              <w:t>agi</w:t>
            </w:r>
            <w:proofErr w:type="spellEnd"/>
            <w:r w:rsidRPr="00F3682D">
              <w:t xml:space="preserve"> (0.011)</w:t>
            </w:r>
          </w:p>
        </w:tc>
        <w:tc>
          <w:tcPr>
            <w:tcW w:w="0" w:type="auto"/>
            <w:hideMark/>
          </w:tcPr>
          <w:p w14:paraId="00A78C53" w14:textId="77777777" w:rsidR="00F3682D" w:rsidRPr="00F3682D" w:rsidRDefault="00F3682D" w:rsidP="00F3682D">
            <w:pPr>
              <w:spacing w:after="160"/>
              <w:contextualSpacing/>
            </w:pPr>
            <w:r w:rsidRPr="00F3682D">
              <w:t>people (0.015)</w:t>
            </w:r>
          </w:p>
        </w:tc>
      </w:tr>
      <w:tr w:rsidR="00F3682D" w:rsidRPr="00F3682D" w14:paraId="2BD7EC61" w14:textId="77777777" w:rsidTr="00F3682D">
        <w:tc>
          <w:tcPr>
            <w:tcW w:w="0" w:type="auto"/>
            <w:hideMark/>
          </w:tcPr>
          <w:p w14:paraId="5DF1216F" w14:textId="77777777" w:rsidR="00F3682D" w:rsidRPr="00F3682D" w:rsidRDefault="00F3682D" w:rsidP="00F3682D">
            <w:pPr>
              <w:spacing w:after="160"/>
              <w:contextualSpacing/>
            </w:pPr>
            <w:r w:rsidRPr="00F3682D">
              <w:t>job (0.021)</w:t>
            </w:r>
          </w:p>
        </w:tc>
        <w:tc>
          <w:tcPr>
            <w:tcW w:w="0" w:type="auto"/>
            <w:hideMark/>
          </w:tcPr>
          <w:p w14:paraId="069C9065" w14:textId="77777777" w:rsidR="00F3682D" w:rsidRPr="00F3682D" w:rsidRDefault="00F3682D" w:rsidP="00F3682D">
            <w:pPr>
              <w:spacing w:after="160"/>
              <w:contextualSpacing/>
            </w:pPr>
            <w:r w:rsidRPr="00F3682D">
              <w:t>job (0.017)</w:t>
            </w:r>
          </w:p>
        </w:tc>
        <w:tc>
          <w:tcPr>
            <w:tcW w:w="0" w:type="auto"/>
            <w:hideMark/>
          </w:tcPr>
          <w:p w14:paraId="3F5C29D7" w14:textId="77777777" w:rsidR="00F3682D" w:rsidRPr="00F3682D" w:rsidRDefault="00F3682D" w:rsidP="00F3682D">
            <w:pPr>
              <w:spacing w:after="160"/>
              <w:contextualSpacing/>
            </w:pPr>
            <w:r w:rsidRPr="00F3682D">
              <w:t>job (0.015)</w:t>
            </w:r>
          </w:p>
        </w:tc>
        <w:tc>
          <w:tcPr>
            <w:tcW w:w="0" w:type="auto"/>
            <w:hideMark/>
          </w:tcPr>
          <w:p w14:paraId="4DBDEAF5" w14:textId="77777777" w:rsidR="00F3682D" w:rsidRPr="00F3682D" w:rsidRDefault="00F3682D" w:rsidP="00F3682D">
            <w:pPr>
              <w:spacing w:after="160"/>
              <w:contextualSpacing/>
            </w:pPr>
            <w:r w:rsidRPr="00F3682D">
              <w:t>ai (0.008)</w:t>
            </w:r>
          </w:p>
        </w:tc>
        <w:tc>
          <w:tcPr>
            <w:tcW w:w="0" w:type="auto"/>
            <w:hideMark/>
          </w:tcPr>
          <w:p w14:paraId="09EB8848" w14:textId="77777777" w:rsidR="00F3682D" w:rsidRPr="00F3682D" w:rsidRDefault="00F3682D" w:rsidP="00F3682D">
            <w:pPr>
              <w:spacing w:after="160"/>
              <w:contextualSpacing/>
            </w:pPr>
            <w:r w:rsidRPr="00F3682D">
              <w:t>work (0.009)</w:t>
            </w:r>
          </w:p>
        </w:tc>
      </w:tr>
      <w:tr w:rsidR="00F3682D" w:rsidRPr="00F3682D" w14:paraId="3905CCC6" w14:textId="77777777" w:rsidTr="00F3682D">
        <w:tc>
          <w:tcPr>
            <w:tcW w:w="0" w:type="auto"/>
            <w:hideMark/>
          </w:tcPr>
          <w:p w14:paraId="697FAD3A" w14:textId="77777777" w:rsidR="00F3682D" w:rsidRPr="00F3682D" w:rsidRDefault="00F3682D" w:rsidP="00F3682D">
            <w:pPr>
              <w:spacing w:after="160"/>
              <w:contextualSpacing/>
            </w:pPr>
            <w:r w:rsidRPr="00F3682D">
              <w:t>’ (0.016)</w:t>
            </w:r>
          </w:p>
        </w:tc>
        <w:tc>
          <w:tcPr>
            <w:tcW w:w="0" w:type="auto"/>
            <w:hideMark/>
          </w:tcPr>
          <w:p w14:paraId="62257A03" w14:textId="77777777" w:rsidR="00F3682D" w:rsidRPr="00F3682D" w:rsidRDefault="00F3682D" w:rsidP="00F3682D">
            <w:pPr>
              <w:spacing w:after="160"/>
              <w:contextualSpacing/>
            </w:pPr>
            <w:r w:rsidRPr="00F3682D">
              <w:t>people (0.013)</w:t>
            </w:r>
          </w:p>
        </w:tc>
        <w:tc>
          <w:tcPr>
            <w:tcW w:w="0" w:type="auto"/>
            <w:hideMark/>
          </w:tcPr>
          <w:p w14:paraId="52C6AD2A" w14:textId="77777777" w:rsidR="00F3682D" w:rsidRPr="00F3682D" w:rsidRDefault="00F3682D" w:rsidP="00F3682D">
            <w:pPr>
              <w:spacing w:after="160"/>
              <w:contextualSpacing/>
            </w:pPr>
            <w:r w:rsidRPr="00F3682D">
              <w:t>art (0.013)</w:t>
            </w:r>
          </w:p>
        </w:tc>
        <w:tc>
          <w:tcPr>
            <w:tcW w:w="0" w:type="auto"/>
            <w:hideMark/>
          </w:tcPr>
          <w:p w14:paraId="2AEE0990" w14:textId="77777777" w:rsidR="00F3682D" w:rsidRPr="00F3682D" w:rsidRDefault="00F3682D" w:rsidP="00F3682D">
            <w:pPr>
              <w:spacing w:after="160"/>
              <w:contextualSpacing/>
            </w:pPr>
            <w:r w:rsidRPr="00F3682D">
              <w:t>translation (0.007)</w:t>
            </w:r>
          </w:p>
        </w:tc>
        <w:tc>
          <w:tcPr>
            <w:tcW w:w="0" w:type="auto"/>
            <w:hideMark/>
          </w:tcPr>
          <w:p w14:paraId="08F1A2F8" w14:textId="77777777" w:rsidR="00F3682D" w:rsidRPr="00F3682D" w:rsidRDefault="00F3682D" w:rsidP="00F3682D">
            <w:pPr>
              <w:spacing w:after="160"/>
              <w:contextualSpacing/>
            </w:pPr>
            <w:r w:rsidRPr="00F3682D">
              <w:t>ai (0.009)</w:t>
            </w:r>
          </w:p>
        </w:tc>
      </w:tr>
      <w:tr w:rsidR="00F3682D" w:rsidRPr="00F3682D" w14:paraId="7062739E" w14:textId="77777777" w:rsidTr="00F3682D">
        <w:tc>
          <w:tcPr>
            <w:tcW w:w="0" w:type="auto"/>
            <w:hideMark/>
          </w:tcPr>
          <w:p w14:paraId="0B9D8791" w14:textId="77777777" w:rsidR="00F3682D" w:rsidRPr="00F3682D" w:rsidRDefault="00F3682D" w:rsidP="00F3682D">
            <w:pPr>
              <w:spacing w:after="160"/>
              <w:contextualSpacing/>
            </w:pPr>
            <w:r w:rsidRPr="00F3682D">
              <w:t>would (0.014)</w:t>
            </w:r>
          </w:p>
        </w:tc>
        <w:tc>
          <w:tcPr>
            <w:tcW w:w="0" w:type="auto"/>
            <w:hideMark/>
          </w:tcPr>
          <w:p w14:paraId="35668AD6" w14:textId="77777777" w:rsidR="00F3682D" w:rsidRPr="00F3682D" w:rsidRDefault="00F3682D" w:rsidP="00F3682D">
            <w:pPr>
              <w:spacing w:after="160"/>
              <w:contextualSpacing/>
            </w:pPr>
            <w:r w:rsidRPr="00F3682D">
              <w:t>human (0.007)</w:t>
            </w:r>
          </w:p>
        </w:tc>
        <w:tc>
          <w:tcPr>
            <w:tcW w:w="0" w:type="auto"/>
            <w:hideMark/>
          </w:tcPr>
          <w:p w14:paraId="39E90052" w14:textId="77777777" w:rsidR="00F3682D" w:rsidRPr="00F3682D" w:rsidRDefault="00F3682D" w:rsidP="00F3682D">
            <w:pPr>
              <w:spacing w:after="160"/>
              <w:contextualSpacing/>
            </w:pPr>
            <w:r w:rsidRPr="00F3682D">
              <w:t>people (0.012)</w:t>
            </w:r>
          </w:p>
        </w:tc>
        <w:tc>
          <w:tcPr>
            <w:tcW w:w="0" w:type="auto"/>
            <w:hideMark/>
          </w:tcPr>
          <w:p w14:paraId="3ABE15B1" w14:textId="77777777" w:rsidR="00F3682D" w:rsidRPr="00F3682D" w:rsidRDefault="00F3682D" w:rsidP="00F3682D">
            <w:pPr>
              <w:spacing w:after="160"/>
              <w:contextualSpacing/>
            </w:pPr>
            <w:r w:rsidRPr="00F3682D">
              <w:t>general (0.006)</w:t>
            </w:r>
          </w:p>
        </w:tc>
        <w:tc>
          <w:tcPr>
            <w:tcW w:w="0" w:type="auto"/>
            <w:hideMark/>
          </w:tcPr>
          <w:p w14:paraId="29530137" w14:textId="77777777" w:rsidR="00F3682D" w:rsidRPr="00F3682D" w:rsidRDefault="00F3682D" w:rsidP="00F3682D">
            <w:pPr>
              <w:spacing w:after="160"/>
              <w:contextualSpacing/>
            </w:pPr>
            <w:r w:rsidRPr="00F3682D">
              <w:t>collar (0.009)</w:t>
            </w:r>
          </w:p>
        </w:tc>
      </w:tr>
      <w:tr w:rsidR="00F3682D" w:rsidRPr="00F3682D" w14:paraId="4E15C1DD" w14:textId="77777777" w:rsidTr="00F3682D">
        <w:tc>
          <w:tcPr>
            <w:tcW w:w="0" w:type="auto"/>
            <w:hideMark/>
          </w:tcPr>
          <w:p w14:paraId="21A8B182" w14:textId="77777777" w:rsidR="00F3682D" w:rsidRPr="00F3682D" w:rsidRDefault="00F3682D" w:rsidP="00F3682D">
            <w:pPr>
              <w:spacing w:after="160"/>
              <w:contextualSpacing/>
            </w:pPr>
            <w:r w:rsidRPr="00F3682D">
              <w:t>people (0.009)</w:t>
            </w:r>
          </w:p>
        </w:tc>
        <w:tc>
          <w:tcPr>
            <w:tcW w:w="0" w:type="auto"/>
            <w:hideMark/>
          </w:tcPr>
          <w:p w14:paraId="5FAE9075" w14:textId="77777777" w:rsidR="00F3682D" w:rsidRPr="00F3682D" w:rsidRDefault="00F3682D" w:rsidP="00F3682D">
            <w:pPr>
              <w:spacing w:after="160"/>
              <w:contextualSpacing/>
            </w:pPr>
            <w:r w:rsidRPr="00F3682D">
              <w:t>even (0.007)</w:t>
            </w:r>
          </w:p>
        </w:tc>
        <w:tc>
          <w:tcPr>
            <w:tcW w:w="0" w:type="auto"/>
            <w:hideMark/>
          </w:tcPr>
          <w:p w14:paraId="46E8B63D" w14:textId="77777777" w:rsidR="00F3682D" w:rsidRPr="00F3682D" w:rsidRDefault="00F3682D" w:rsidP="00F3682D">
            <w:pPr>
              <w:spacing w:after="160"/>
              <w:contextualSpacing/>
            </w:pPr>
            <w:r w:rsidRPr="00F3682D">
              <w:t>human (0.008)</w:t>
            </w:r>
          </w:p>
        </w:tc>
        <w:tc>
          <w:tcPr>
            <w:tcW w:w="0" w:type="auto"/>
            <w:hideMark/>
          </w:tcPr>
          <w:p w14:paraId="68A424EA" w14:textId="77777777" w:rsidR="00F3682D" w:rsidRPr="00F3682D" w:rsidRDefault="00F3682D" w:rsidP="00F3682D">
            <w:pPr>
              <w:spacing w:after="160"/>
              <w:contextualSpacing/>
            </w:pPr>
            <w:r w:rsidRPr="00F3682D">
              <w:t>translator (0.006)</w:t>
            </w:r>
          </w:p>
        </w:tc>
        <w:tc>
          <w:tcPr>
            <w:tcW w:w="0" w:type="auto"/>
            <w:hideMark/>
          </w:tcPr>
          <w:p w14:paraId="7C290E47" w14:textId="77777777" w:rsidR="00F3682D" w:rsidRPr="00F3682D" w:rsidRDefault="00F3682D" w:rsidP="00F3682D">
            <w:pPr>
              <w:spacing w:after="160"/>
              <w:contextualSpacing/>
            </w:pPr>
            <w:r w:rsidRPr="00F3682D">
              <w:t>job (0.007)</w:t>
            </w:r>
          </w:p>
        </w:tc>
      </w:tr>
    </w:tbl>
    <w:p w14:paraId="30D5C374" w14:textId="77777777" w:rsidR="00F3682D" w:rsidRPr="00F3682D" w:rsidRDefault="00F3682D" w:rsidP="00F3682D">
      <w:pPr>
        <w:spacing w:line="240" w:lineRule="auto"/>
        <w:contextualSpacing/>
      </w:pPr>
    </w:p>
    <w:p w14:paraId="598D15D1" w14:textId="1E4478AF" w:rsidR="00B82EFD" w:rsidRPr="00B82EFD" w:rsidRDefault="00B82EFD" w:rsidP="00B82EFD">
      <w:pPr>
        <w:spacing w:line="240" w:lineRule="auto"/>
        <w:contextualSpacing/>
        <w:jc w:val="center"/>
        <w:rPr>
          <w:i/>
          <w:iCs/>
        </w:rPr>
      </w:pPr>
      <w:r w:rsidRPr="00B82EFD">
        <w:rPr>
          <w:i/>
          <w:iCs/>
          <w:noProof/>
        </w:rPr>
        <w:lastRenderedPageBreak/>
        <w:drawing>
          <wp:inline distT="0" distB="0" distL="0" distR="0" wp14:anchorId="43D6A5CB" wp14:editId="2E0D9A04">
            <wp:extent cx="5943600" cy="3389630"/>
            <wp:effectExtent l="0" t="0" r="0" b="1270"/>
            <wp:docPr id="761873353" name="Picture 1"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73353" name="Picture 1" descr="A graph with text and numbers&#10;&#10;Description automatically generated with medium confidence"/>
                    <pic:cNvPicPr/>
                  </pic:nvPicPr>
                  <pic:blipFill>
                    <a:blip r:embed="rId18"/>
                    <a:stretch>
                      <a:fillRect/>
                    </a:stretch>
                  </pic:blipFill>
                  <pic:spPr>
                    <a:xfrm>
                      <a:off x="0" y="0"/>
                      <a:ext cx="5943600" cy="3389630"/>
                    </a:xfrm>
                    <a:prstGeom prst="rect">
                      <a:avLst/>
                    </a:prstGeom>
                  </pic:spPr>
                </pic:pic>
              </a:graphicData>
            </a:graphic>
          </wp:inline>
        </w:drawing>
      </w:r>
    </w:p>
    <w:p w14:paraId="7D4250CA" w14:textId="58EEBF2B" w:rsidR="00B82EFD" w:rsidRDefault="00B82EFD" w:rsidP="00B82EFD">
      <w:pPr>
        <w:spacing w:line="240" w:lineRule="auto"/>
        <w:contextualSpacing/>
        <w:jc w:val="center"/>
        <w:rPr>
          <w:i/>
          <w:iCs/>
        </w:rPr>
      </w:pPr>
      <w:r>
        <w:rPr>
          <w:i/>
          <w:iCs/>
        </w:rPr>
        <w:t>C3 Workforce</w:t>
      </w:r>
      <w:r w:rsidRPr="00B82EFD">
        <w:rPr>
          <w:i/>
          <w:iCs/>
        </w:rPr>
        <w:t xml:space="preserve"> LDA</w:t>
      </w:r>
    </w:p>
    <w:p w14:paraId="7E064336" w14:textId="77777777" w:rsidR="00F3682D" w:rsidRDefault="00F3682D" w:rsidP="00B82EFD">
      <w:pPr>
        <w:spacing w:line="240" w:lineRule="auto"/>
        <w:contextualSpacing/>
        <w:jc w:val="center"/>
        <w:rPr>
          <w:i/>
          <w:iCs/>
        </w:rPr>
      </w:pPr>
    </w:p>
    <w:p w14:paraId="37793B3F" w14:textId="5C959F61" w:rsidR="00A2173F" w:rsidRPr="00A2173F" w:rsidRDefault="00A2173F" w:rsidP="00A2173F">
      <w:pPr>
        <w:spacing w:line="240" w:lineRule="auto"/>
        <w:contextualSpacing/>
        <w:rPr>
          <w:b/>
          <w:bCs/>
        </w:rPr>
      </w:pPr>
      <w:r w:rsidRPr="00A2173F">
        <w:rPr>
          <w:b/>
          <w:bCs/>
        </w:rPr>
        <w:t xml:space="preserve">Table </w:t>
      </w:r>
      <w:r>
        <w:rPr>
          <w:b/>
          <w:bCs/>
        </w:rPr>
        <w:t>4</w:t>
      </w:r>
      <w:r w:rsidRPr="00A2173F">
        <w:rPr>
          <w:b/>
          <w:bCs/>
        </w:rPr>
        <w:t>: Top Words for Topics 1 to 5</w:t>
      </w:r>
    </w:p>
    <w:tbl>
      <w:tblPr>
        <w:tblStyle w:val="TableGrid"/>
        <w:tblW w:w="0" w:type="auto"/>
        <w:tblLook w:val="04A0" w:firstRow="1" w:lastRow="0" w:firstColumn="1" w:lastColumn="0" w:noHBand="0" w:noVBand="1"/>
      </w:tblPr>
      <w:tblGrid>
        <w:gridCol w:w="1638"/>
        <w:gridCol w:w="1875"/>
        <w:gridCol w:w="1798"/>
        <w:gridCol w:w="1890"/>
        <w:gridCol w:w="2149"/>
      </w:tblGrid>
      <w:tr w:rsidR="00A2173F" w:rsidRPr="00A2173F" w14:paraId="4C9B2092" w14:textId="77777777" w:rsidTr="00A2173F">
        <w:tc>
          <w:tcPr>
            <w:tcW w:w="0" w:type="auto"/>
            <w:hideMark/>
          </w:tcPr>
          <w:p w14:paraId="5685B486" w14:textId="77777777" w:rsidR="00A2173F" w:rsidRPr="00A2173F" w:rsidRDefault="00A2173F" w:rsidP="00A2173F">
            <w:pPr>
              <w:spacing w:after="160"/>
              <w:contextualSpacing/>
              <w:rPr>
                <w:b/>
                <w:bCs/>
              </w:rPr>
            </w:pPr>
            <w:r w:rsidRPr="00A2173F">
              <w:rPr>
                <w:b/>
                <w:bCs/>
              </w:rPr>
              <w:t>Topic 1</w:t>
            </w:r>
          </w:p>
        </w:tc>
        <w:tc>
          <w:tcPr>
            <w:tcW w:w="0" w:type="auto"/>
            <w:hideMark/>
          </w:tcPr>
          <w:p w14:paraId="626B5CEF" w14:textId="77777777" w:rsidR="00A2173F" w:rsidRPr="00A2173F" w:rsidRDefault="00A2173F" w:rsidP="00A2173F">
            <w:pPr>
              <w:spacing w:after="160"/>
              <w:contextualSpacing/>
              <w:rPr>
                <w:b/>
                <w:bCs/>
              </w:rPr>
            </w:pPr>
            <w:r w:rsidRPr="00A2173F">
              <w:rPr>
                <w:b/>
                <w:bCs/>
              </w:rPr>
              <w:t>Topic 2</w:t>
            </w:r>
          </w:p>
        </w:tc>
        <w:tc>
          <w:tcPr>
            <w:tcW w:w="0" w:type="auto"/>
            <w:hideMark/>
          </w:tcPr>
          <w:p w14:paraId="4BD91803" w14:textId="77777777" w:rsidR="00A2173F" w:rsidRPr="00A2173F" w:rsidRDefault="00A2173F" w:rsidP="00A2173F">
            <w:pPr>
              <w:spacing w:after="160"/>
              <w:contextualSpacing/>
              <w:rPr>
                <w:b/>
                <w:bCs/>
              </w:rPr>
            </w:pPr>
            <w:r w:rsidRPr="00A2173F">
              <w:rPr>
                <w:b/>
                <w:bCs/>
              </w:rPr>
              <w:t>Topic 3</w:t>
            </w:r>
          </w:p>
        </w:tc>
        <w:tc>
          <w:tcPr>
            <w:tcW w:w="0" w:type="auto"/>
            <w:hideMark/>
          </w:tcPr>
          <w:p w14:paraId="627B071A" w14:textId="77777777" w:rsidR="00A2173F" w:rsidRPr="00A2173F" w:rsidRDefault="00A2173F" w:rsidP="00A2173F">
            <w:pPr>
              <w:spacing w:after="160"/>
              <w:contextualSpacing/>
              <w:rPr>
                <w:b/>
                <w:bCs/>
              </w:rPr>
            </w:pPr>
            <w:r w:rsidRPr="00A2173F">
              <w:rPr>
                <w:b/>
                <w:bCs/>
              </w:rPr>
              <w:t>Topic 4</w:t>
            </w:r>
          </w:p>
        </w:tc>
        <w:tc>
          <w:tcPr>
            <w:tcW w:w="0" w:type="auto"/>
            <w:hideMark/>
          </w:tcPr>
          <w:p w14:paraId="24CC4C62" w14:textId="77777777" w:rsidR="00A2173F" w:rsidRPr="00A2173F" w:rsidRDefault="00A2173F" w:rsidP="00A2173F">
            <w:pPr>
              <w:spacing w:after="160"/>
              <w:contextualSpacing/>
              <w:rPr>
                <w:b/>
                <w:bCs/>
              </w:rPr>
            </w:pPr>
            <w:r w:rsidRPr="00A2173F">
              <w:rPr>
                <w:b/>
                <w:bCs/>
              </w:rPr>
              <w:t>Topic 5</w:t>
            </w:r>
          </w:p>
        </w:tc>
      </w:tr>
      <w:tr w:rsidR="00A2173F" w:rsidRPr="00A2173F" w14:paraId="45BD36AC" w14:textId="77777777" w:rsidTr="00A2173F">
        <w:tc>
          <w:tcPr>
            <w:tcW w:w="0" w:type="auto"/>
            <w:hideMark/>
          </w:tcPr>
          <w:p w14:paraId="2AB77CB4" w14:textId="77777777" w:rsidR="00A2173F" w:rsidRPr="00A2173F" w:rsidRDefault="00A2173F" w:rsidP="00A2173F">
            <w:pPr>
              <w:spacing w:after="160"/>
              <w:contextualSpacing/>
            </w:pPr>
            <w:r w:rsidRPr="00A2173F">
              <w:t>long (0.033)</w:t>
            </w:r>
          </w:p>
        </w:tc>
        <w:tc>
          <w:tcPr>
            <w:tcW w:w="0" w:type="auto"/>
            <w:hideMark/>
          </w:tcPr>
          <w:p w14:paraId="5C37E1A0" w14:textId="77777777" w:rsidR="00A2173F" w:rsidRPr="00A2173F" w:rsidRDefault="00A2173F" w:rsidP="00A2173F">
            <w:pPr>
              <w:spacing w:after="160"/>
              <w:contextualSpacing/>
            </w:pPr>
            <w:r w:rsidRPr="00A2173F">
              <w:t>code (0.024)</w:t>
            </w:r>
          </w:p>
        </w:tc>
        <w:tc>
          <w:tcPr>
            <w:tcW w:w="0" w:type="auto"/>
            <w:hideMark/>
          </w:tcPr>
          <w:p w14:paraId="66D7A7F7" w14:textId="77777777" w:rsidR="00A2173F" w:rsidRPr="00A2173F" w:rsidRDefault="00A2173F" w:rsidP="00A2173F">
            <w:pPr>
              <w:spacing w:after="160"/>
              <w:contextualSpacing/>
            </w:pPr>
            <w:r w:rsidRPr="00A2173F">
              <w:t>scientist (0.046)</w:t>
            </w:r>
          </w:p>
        </w:tc>
        <w:tc>
          <w:tcPr>
            <w:tcW w:w="0" w:type="auto"/>
            <w:hideMark/>
          </w:tcPr>
          <w:p w14:paraId="7A539DB2" w14:textId="77777777" w:rsidR="00A2173F" w:rsidRPr="00A2173F" w:rsidRDefault="00A2173F" w:rsidP="00A2173F">
            <w:pPr>
              <w:spacing w:after="160"/>
              <w:contextualSpacing/>
            </w:pPr>
            <w:proofErr w:type="spellStart"/>
            <w:r w:rsidRPr="00A2173F">
              <w:t>andor</w:t>
            </w:r>
            <w:proofErr w:type="spellEnd"/>
            <w:r w:rsidRPr="00A2173F">
              <w:t xml:space="preserve"> (0.029)</w:t>
            </w:r>
          </w:p>
        </w:tc>
        <w:tc>
          <w:tcPr>
            <w:tcW w:w="0" w:type="auto"/>
            <w:hideMark/>
          </w:tcPr>
          <w:p w14:paraId="74D5B63D" w14:textId="77777777" w:rsidR="00A2173F" w:rsidRPr="00A2173F" w:rsidRDefault="00A2173F" w:rsidP="00A2173F">
            <w:pPr>
              <w:spacing w:after="160"/>
              <w:contextualSpacing/>
            </w:pPr>
            <w:r w:rsidRPr="00A2173F">
              <w:t>pace (0.059)</w:t>
            </w:r>
          </w:p>
        </w:tc>
      </w:tr>
      <w:tr w:rsidR="00A2173F" w:rsidRPr="00A2173F" w14:paraId="4E450263" w14:textId="77777777" w:rsidTr="00A2173F">
        <w:tc>
          <w:tcPr>
            <w:tcW w:w="0" w:type="auto"/>
            <w:hideMark/>
          </w:tcPr>
          <w:p w14:paraId="72E9A9D1" w14:textId="77777777" w:rsidR="00A2173F" w:rsidRPr="00A2173F" w:rsidRDefault="00A2173F" w:rsidP="00A2173F">
            <w:pPr>
              <w:spacing w:after="160"/>
              <w:contextualSpacing/>
            </w:pPr>
            <w:r w:rsidRPr="00A2173F">
              <w:t>suffer (0.021)</w:t>
            </w:r>
          </w:p>
        </w:tc>
        <w:tc>
          <w:tcPr>
            <w:tcW w:w="0" w:type="auto"/>
            <w:hideMark/>
          </w:tcPr>
          <w:p w14:paraId="0924B9AE" w14:textId="77777777" w:rsidR="00A2173F" w:rsidRPr="00A2173F" w:rsidRDefault="00A2173F" w:rsidP="00A2173F">
            <w:pPr>
              <w:spacing w:after="160"/>
              <w:contextualSpacing/>
            </w:pPr>
            <w:r w:rsidRPr="00A2173F">
              <w:t>ethical (0.012)</w:t>
            </w:r>
          </w:p>
        </w:tc>
        <w:tc>
          <w:tcPr>
            <w:tcW w:w="0" w:type="auto"/>
            <w:hideMark/>
          </w:tcPr>
          <w:p w14:paraId="60F3FA56" w14:textId="77777777" w:rsidR="00A2173F" w:rsidRPr="00A2173F" w:rsidRDefault="00A2173F" w:rsidP="00A2173F">
            <w:pPr>
              <w:spacing w:after="160"/>
              <w:contextualSpacing/>
            </w:pPr>
            <w:proofErr w:type="spellStart"/>
            <w:r w:rsidRPr="00A2173F">
              <w:t>chinese</w:t>
            </w:r>
            <w:proofErr w:type="spellEnd"/>
            <w:r w:rsidRPr="00A2173F">
              <w:t xml:space="preserve"> (0.013)</w:t>
            </w:r>
          </w:p>
        </w:tc>
        <w:tc>
          <w:tcPr>
            <w:tcW w:w="0" w:type="auto"/>
            <w:hideMark/>
          </w:tcPr>
          <w:p w14:paraId="0AD7A2F1" w14:textId="77777777" w:rsidR="00A2173F" w:rsidRPr="00A2173F" w:rsidRDefault="00A2173F" w:rsidP="00A2173F">
            <w:pPr>
              <w:spacing w:after="160"/>
              <w:contextualSpacing/>
            </w:pPr>
            <w:r w:rsidRPr="00A2173F">
              <w:t>planning (0.027)</w:t>
            </w:r>
          </w:p>
        </w:tc>
        <w:tc>
          <w:tcPr>
            <w:tcW w:w="0" w:type="auto"/>
            <w:hideMark/>
          </w:tcPr>
          <w:p w14:paraId="0D92A808" w14:textId="77777777" w:rsidR="00A2173F" w:rsidRPr="00A2173F" w:rsidRDefault="00A2173F" w:rsidP="00A2173F">
            <w:pPr>
              <w:spacing w:after="160"/>
              <w:contextualSpacing/>
            </w:pPr>
            <w:r w:rsidRPr="00A2173F">
              <w:t>sooner (0.016)</w:t>
            </w:r>
          </w:p>
        </w:tc>
      </w:tr>
      <w:tr w:rsidR="00A2173F" w:rsidRPr="00A2173F" w14:paraId="3ACDA41E" w14:textId="77777777" w:rsidTr="00A2173F">
        <w:tc>
          <w:tcPr>
            <w:tcW w:w="0" w:type="auto"/>
            <w:hideMark/>
          </w:tcPr>
          <w:p w14:paraId="768082A0" w14:textId="77777777" w:rsidR="00A2173F" w:rsidRPr="00A2173F" w:rsidRDefault="00A2173F" w:rsidP="00A2173F">
            <w:pPr>
              <w:spacing w:after="160"/>
              <w:contextualSpacing/>
            </w:pPr>
            <w:r w:rsidRPr="00A2173F">
              <w:t>term (0.017)</w:t>
            </w:r>
          </w:p>
        </w:tc>
        <w:tc>
          <w:tcPr>
            <w:tcW w:w="0" w:type="auto"/>
            <w:hideMark/>
          </w:tcPr>
          <w:p w14:paraId="3B2019A7" w14:textId="77777777" w:rsidR="00A2173F" w:rsidRPr="00A2173F" w:rsidRDefault="00A2173F" w:rsidP="00A2173F">
            <w:pPr>
              <w:spacing w:after="160"/>
              <w:contextualSpacing/>
            </w:pPr>
            <w:r w:rsidRPr="00A2173F">
              <w:t>vast (0.012)</w:t>
            </w:r>
          </w:p>
        </w:tc>
        <w:tc>
          <w:tcPr>
            <w:tcW w:w="0" w:type="auto"/>
            <w:hideMark/>
          </w:tcPr>
          <w:p w14:paraId="5984FA4D" w14:textId="77777777" w:rsidR="00A2173F" w:rsidRPr="00A2173F" w:rsidRDefault="00A2173F" w:rsidP="00A2173F">
            <w:pPr>
              <w:spacing w:after="160"/>
              <w:contextualSpacing/>
            </w:pPr>
            <w:r w:rsidRPr="00A2173F">
              <w:t>jumping (0.004)</w:t>
            </w:r>
          </w:p>
        </w:tc>
        <w:tc>
          <w:tcPr>
            <w:tcW w:w="0" w:type="auto"/>
            <w:hideMark/>
          </w:tcPr>
          <w:p w14:paraId="5D83459F" w14:textId="77777777" w:rsidR="00A2173F" w:rsidRPr="00A2173F" w:rsidRDefault="00A2173F" w:rsidP="00A2173F">
            <w:pPr>
              <w:spacing w:after="160"/>
              <w:contextualSpacing/>
            </w:pPr>
            <w:r w:rsidRPr="00A2173F">
              <w:t>viable (0.008)</w:t>
            </w:r>
          </w:p>
        </w:tc>
        <w:tc>
          <w:tcPr>
            <w:tcW w:w="0" w:type="auto"/>
            <w:hideMark/>
          </w:tcPr>
          <w:p w14:paraId="1012C2F3" w14:textId="77777777" w:rsidR="00A2173F" w:rsidRPr="00A2173F" w:rsidRDefault="00A2173F" w:rsidP="00A2173F">
            <w:pPr>
              <w:spacing w:after="160"/>
              <w:contextualSpacing/>
            </w:pPr>
            <w:r w:rsidRPr="00A2173F">
              <w:t>eliminate (0.010)</w:t>
            </w:r>
          </w:p>
        </w:tc>
      </w:tr>
      <w:tr w:rsidR="00A2173F" w:rsidRPr="00A2173F" w14:paraId="493CA38D" w14:textId="77777777" w:rsidTr="00A2173F">
        <w:tc>
          <w:tcPr>
            <w:tcW w:w="0" w:type="auto"/>
            <w:hideMark/>
          </w:tcPr>
          <w:p w14:paraId="5BAB705E" w14:textId="77777777" w:rsidR="00A2173F" w:rsidRPr="00A2173F" w:rsidRDefault="00A2173F" w:rsidP="00A2173F">
            <w:pPr>
              <w:spacing w:after="160"/>
              <w:contextualSpacing/>
            </w:pPr>
            <w:r w:rsidRPr="00A2173F">
              <w:t>replacing (0.016)</w:t>
            </w:r>
          </w:p>
        </w:tc>
        <w:tc>
          <w:tcPr>
            <w:tcW w:w="0" w:type="auto"/>
            <w:hideMark/>
          </w:tcPr>
          <w:p w14:paraId="5B02ABD3" w14:textId="77777777" w:rsidR="00A2173F" w:rsidRPr="00A2173F" w:rsidRDefault="00A2173F" w:rsidP="00A2173F">
            <w:pPr>
              <w:spacing w:after="160"/>
              <w:contextualSpacing/>
            </w:pPr>
            <w:r w:rsidRPr="00A2173F">
              <w:t>intelligence (0.011)</w:t>
            </w:r>
          </w:p>
        </w:tc>
        <w:tc>
          <w:tcPr>
            <w:tcW w:w="0" w:type="auto"/>
            <w:hideMark/>
          </w:tcPr>
          <w:p w14:paraId="1086AA27" w14:textId="77777777" w:rsidR="00A2173F" w:rsidRPr="00A2173F" w:rsidRDefault="00A2173F" w:rsidP="00A2173F">
            <w:pPr>
              <w:spacing w:after="160"/>
              <w:contextualSpacing/>
            </w:pPr>
            <w:r w:rsidRPr="00A2173F">
              <w:t>escape (0.002)</w:t>
            </w:r>
          </w:p>
        </w:tc>
        <w:tc>
          <w:tcPr>
            <w:tcW w:w="0" w:type="auto"/>
            <w:hideMark/>
          </w:tcPr>
          <w:p w14:paraId="193A4E3F" w14:textId="77777777" w:rsidR="00A2173F" w:rsidRPr="00A2173F" w:rsidRDefault="00A2173F" w:rsidP="00A2173F">
            <w:pPr>
              <w:spacing w:after="160"/>
              <w:contextualSpacing/>
            </w:pPr>
            <w:r w:rsidRPr="00A2173F">
              <w:t>success (0.005)</w:t>
            </w:r>
          </w:p>
        </w:tc>
        <w:tc>
          <w:tcPr>
            <w:tcW w:w="0" w:type="auto"/>
            <w:hideMark/>
          </w:tcPr>
          <w:p w14:paraId="6CD88394" w14:textId="77777777" w:rsidR="00A2173F" w:rsidRPr="00A2173F" w:rsidRDefault="00A2173F" w:rsidP="00A2173F">
            <w:pPr>
              <w:spacing w:after="160"/>
              <w:contextualSpacing/>
            </w:pPr>
            <w:r w:rsidRPr="00A2173F">
              <w:t>administrative (0.001)</w:t>
            </w:r>
          </w:p>
        </w:tc>
      </w:tr>
      <w:tr w:rsidR="00A2173F" w:rsidRPr="00A2173F" w14:paraId="067A5A34" w14:textId="77777777" w:rsidTr="00A2173F">
        <w:tc>
          <w:tcPr>
            <w:tcW w:w="0" w:type="auto"/>
            <w:hideMark/>
          </w:tcPr>
          <w:p w14:paraId="6254B03A" w14:textId="77777777" w:rsidR="00A2173F" w:rsidRPr="00A2173F" w:rsidRDefault="00A2173F" w:rsidP="00A2173F">
            <w:pPr>
              <w:spacing w:after="160"/>
              <w:contextualSpacing/>
            </w:pPr>
            <w:r w:rsidRPr="00A2173F">
              <w:t>fathom (0.015)</w:t>
            </w:r>
          </w:p>
        </w:tc>
        <w:tc>
          <w:tcPr>
            <w:tcW w:w="0" w:type="auto"/>
            <w:hideMark/>
          </w:tcPr>
          <w:p w14:paraId="65F983E6" w14:textId="77777777" w:rsidR="00A2173F" w:rsidRPr="00A2173F" w:rsidRDefault="00A2173F" w:rsidP="00A2173F">
            <w:pPr>
              <w:spacing w:after="160"/>
              <w:contextualSpacing/>
            </w:pPr>
            <w:r w:rsidRPr="00A2173F">
              <w:t>tool (0.010)</w:t>
            </w:r>
          </w:p>
        </w:tc>
        <w:tc>
          <w:tcPr>
            <w:tcW w:w="0" w:type="auto"/>
            <w:hideMark/>
          </w:tcPr>
          <w:p w14:paraId="3045FECC" w14:textId="77777777" w:rsidR="00A2173F" w:rsidRPr="00A2173F" w:rsidRDefault="00A2173F" w:rsidP="00A2173F">
            <w:pPr>
              <w:spacing w:after="160"/>
              <w:contextualSpacing/>
            </w:pPr>
            <w:r w:rsidRPr="00A2173F">
              <w:t>monitoring (0.001)</w:t>
            </w:r>
          </w:p>
        </w:tc>
        <w:tc>
          <w:tcPr>
            <w:tcW w:w="0" w:type="auto"/>
            <w:hideMark/>
          </w:tcPr>
          <w:p w14:paraId="084CB5B3" w14:textId="77777777" w:rsidR="00A2173F" w:rsidRPr="00A2173F" w:rsidRDefault="00A2173F" w:rsidP="00A2173F">
            <w:pPr>
              <w:spacing w:after="160"/>
              <w:contextualSpacing/>
            </w:pPr>
            <w:r w:rsidRPr="00A2173F">
              <w:t>progression (0.002)</w:t>
            </w:r>
          </w:p>
        </w:tc>
        <w:tc>
          <w:tcPr>
            <w:tcW w:w="0" w:type="auto"/>
            <w:hideMark/>
          </w:tcPr>
          <w:p w14:paraId="01E3427D" w14:textId="77777777" w:rsidR="00A2173F" w:rsidRPr="00A2173F" w:rsidRDefault="00A2173F" w:rsidP="00A2173F">
            <w:pPr>
              <w:spacing w:after="160"/>
              <w:contextualSpacing/>
            </w:pPr>
            <w:r w:rsidRPr="00A2173F">
              <w:t>warning (0.001)</w:t>
            </w:r>
          </w:p>
        </w:tc>
      </w:tr>
    </w:tbl>
    <w:p w14:paraId="211491E3" w14:textId="77777777" w:rsidR="00F3682D" w:rsidRDefault="00F3682D" w:rsidP="00A2173F">
      <w:pPr>
        <w:spacing w:line="240" w:lineRule="auto"/>
        <w:contextualSpacing/>
      </w:pPr>
    </w:p>
    <w:p w14:paraId="444AC43C" w14:textId="4E0499C4" w:rsidR="00A2173F" w:rsidRPr="00A2173F" w:rsidRDefault="00A2173F" w:rsidP="00A2173F">
      <w:pPr>
        <w:spacing w:line="240" w:lineRule="auto"/>
        <w:contextualSpacing/>
        <w:rPr>
          <w:b/>
          <w:bCs/>
        </w:rPr>
      </w:pPr>
      <w:r w:rsidRPr="00A2173F">
        <w:rPr>
          <w:b/>
          <w:bCs/>
        </w:rPr>
        <w:t xml:space="preserve">Table </w:t>
      </w:r>
      <w:r>
        <w:rPr>
          <w:b/>
          <w:bCs/>
        </w:rPr>
        <w:t>5</w:t>
      </w:r>
      <w:r w:rsidRPr="00A2173F">
        <w:rPr>
          <w:b/>
          <w:bCs/>
        </w:rPr>
        <w:t>: Top Words for Topics 6 to 10</w:t>
      </w:r>
    </w:p>
    <w:tbl>
      <w:tblPr>
        <w:tblStyle w:val="TableGrid"/>
        <w:tblW w:w="0" w:type="auto"/>
        <w:tblLook w:val="04A0" w:firstRow="1" w:lastRow="0" w:firstColumn="1" w:lastColumn="0" w:noHBand="0" w:noVBand="1"/>
      </w:tblPr>
      <w:tblGrid>
        <w:gridCol w:w="1839"/>
        <w:gridCol w:w="2257"/>
        <w:gridCol w:w="1686"/>
        <w:gridCol w:w="1872"/>
        <w:gridCol w:w="1696"/>
      </w:tblGrid>
      <w:tr w:rsidR="00A2173F" w:rsidRPr="00A2173F" w14:paraId="3B62FE6F" w14:textId="77777777" w:rsidTr="00A2173F">
        <w:tc>
          <w:tcPr>
            <w:tcW w:w="0" w:type="auto"/>
            <w:hideMark/>
          </w:tcPr>
          <w:p w14:paraId="3B4F95F1" w14:textId="77777777" w:rsidR="00A2173F" w:rsidRPr="00A2173F" w:rsidRDefault="00A2173F" w:rsidP="00A2173F">
            <w:pPr>
              <w:spacing w:after="160"/>
              <w:contextualSpacing/>
              <w:rPr>
                <w:b/>
                <w:bCs/>
              </w:rPr>
            </w:pPr>
            <w:r w:rsidRPr="00A2173F">
              <w:rPr>
                <w:b/>
                <w:bCs/>
              </w:rPr>
              <w:t>Topic 6</w:t>
            </w:r>
          </w:p>
        </w:tc>
        <w:tc>
          <w:tcPr>
            <w:tcW w:w="0" w:type="auto"/>
            <w:hideMark/>
          </w:tcPr>
          <w:p w14:paraId="77381730" w14:textId="77777777" w:rsidR="00A2173F" w:rsidRPr="00A2173F" w:rsidRDefault="00A2173F" w:rsidP="00A2173F">
            <w:pPr>
              <w:spacing w:after="160"/>
              <w:contextualSpacing/>
              <w:rPr>
                <w:b/>
                <w:bCs/>
              </w:rPr>
            </w:pPr>
            <w:r w:rsidRPr="00A2173F">
              <w:rPr>
                <w:b/>
                <w:bCs/>
              </w:rPr>
              <w:t>Topic 7</w:t>
            </w:r>
          </w:p>
        </w:tc>
        <w:tc>
          <w:tcPr>
            <w:tcW w:w="0" w:type="auto"/>
            <w:hideMark/>
          </w:tcPr>
          <w:p w14:paraId="3DDE8812" w14:textId="77777777" w:rsidR="00A2173F" w:rsidRPr="00A2173F" w:rsidRDefault="00A2173F" w:rsidP="00A2173F">
            <w:pPr>
              <w:spacing w:after="160"/>
              <w:contextualSpacing/>
              <w:rPr>
                <w:b/>
                <w:bCs/>
              </w:rPr>
            </w:pPr>
            <w:r w:rsidRPr="00A2173F">
              <w:rPr>
                <w:b/>
                <w:bCs/>
              </w:rPr>
              <w:t>Topic 8</w:t>
            </w:r>
          </w:p>
        </w:tc>
        <w:tc>
          <w:tcPr>
            <w:tcW w:w="0" w:type="auto"/>
            <w:hideMark/>
          </w:tcPr>
          <w:p w14:paraId="1D16E924" w14:textId="77777777" w:rsidR="00A2173F" w:rsidRPr="00A2173F" w:rsidRDefault="00A2173F" w:rsidP="00A2173F">
            <w:pPr>
              <w:spacing w:after="160"/>
              <w:contextualSpacing/>
              <w:rPr>
                <w:b/>
                <w:bCs/>
              </w:rPr>
            </w:pPr>
            <w:r w:rsidRPr="00A2173F">
              <w:rPr>
                <w:b/>
                <w:bCs/>
              </w:rPr>
              <w:t>Topic 9</w:t>
            </w:r>
          </w:p>
        </w:tc>
        <w:tc>
          <w:tcPr>
            <w:tcW w:w="0" w:type="auto"/>
            <w:hideMark/>
          </w:tcPr>
          <w:p w14:paraId="12FAD250" w14:textId="77777777" w:rsidR="00A2173F" w:rsidRPr="00A2173F" w:rsidRDefault="00A2173F" w:rsidP="00A2173F">
            <w:pPr>
              <w:spacing w:after="160"/>
              <w:contextualSpacing/>
              <w:rPr>
                <w:b/>
                <w:bCs/>
              </w:rPr>
            </w:pPr>
            <w:r w:rsidRPr="00A2173F">
              <w:rPr>
                <w:b/>
                <w:bCs/>
              </w:rPr>
              <w:t>Topic 10</w:t>
            </w:r>
          </w:p>
        </w:tc>
      </w:tr>
      <w:tr w:rsidR="00A2173F" w:rsidRPr="00A2173F" w14:paraId="50D4DA9E" w14:textId="77777777" w:rsidTr="00A2173F">
        <w:tc>
          <w:tcPr>
            <w:tcW w:w="0" w:type="auto"/>
            <w:hideMark/>
          </w:tcPr>
          <w:p w14:paraId="0EC6A78B" w14:textId="77777777" w:rsidR="00A2173F" w:rsidRPr="00A2173F" w:rsidRDefault="00A2173F" w:rsidP="00A2173F">
            <w:pPr>
              <w:spacing w:after="160"/>
              <w:contextualSpacing/>
            </w:pPr>
            <w:r w:rsidRPr="00A2173F">
              <w:t>problem (0.011)</w:t>
            </w:r>
          </w:p>
        </w:tc>
        <w:tc>
          <w:tcPr>
            <w:tcW w:w="0" w:type="auto"/>
            <w:hideMark/>
          </w:tcPr>
          <w:p w14:paraId="76163AD6" w14:textId="77777777" w:rsidR="00A2173F" w:rsidRPr="00A2173F" w:rsidRDefault="00A2173F" w:rsidP="00A2173F">
            <w:pPr>
              <w:spacing w:after="160"/>
              <w:contextualSpacing/>
            </w:pPr>
            <w:r w:rsidRPr="00A2173F">
              <w:t>service (0.017)</w:t>
            </w:r>
          </w:p>
        </w:tc>
        <w:tc>
          <w:tcPr>
            <w:tcW w:w="0" w:type="auto"/>
            <w:hideMark/>
          </w:tcPr>
          <w:p w14:paraId="4DDC1E8D" w14:textId="77777777" w:rsidR="00A2173F" w:rsidRPr="00A2173F" w:rsidRDefault="00A2173F" w:rsidP="00A2173F">
            <w:pPr>
              <w:spacing w:after="160"/>
              <w:contextualSpacing/>
            </w:pPr>
            <w:r w:rsidRPr="00A2173F">
              <w:t>’ (0.273)</w:t>
            </w:r>
          </w:p>
        </w:tc>
        <w:tc>
          <w:tcPr>
            <w:tcW w:w="0" w:type="auto"/>
            <w:hideMark/>
          </w:tcPr>
          <w:p w14:paraId="108CD5FA" w14:textId="77777777" w:rsidR="00A2173F" w:rsidRPr="00A2173F" w:rsidRDefault="00A2173F" w:rsidP="00A2173F">
            <w:pPr>
              <w:spacing w:after="160"/>
              <w:contextualSpacing/>
            </w:pPr>
            <w:r w:rsidRPr="00A2173F">
              <w:t>suffering (0.041)</w:t>
            </w:r>
          </w:p>
        </w:tc>
        <w:tc>
          <w:tcPr>
            <w:tcW w:w="0" w:type="auto"/>
            <w:hideMark/>
          </w:tcPr>
          <w:p w14:paraId="05F987A1" w14:textId="77777777" w:rsidR="00A2173F" w:rsidRPr="00A2173F" w:rsidRDefault="00A2173F" w:rsidP="00A2173F">
            <w:pPr>
              <w:spacing w:after="160"/>
              <w:contextualSpacing/>
            </w:pPr>
            <w:r w:rsidRPr="00A2173F">
              <w:t>ai (0.051)</w:t>
            </w:r>
          </w:p>
        </w:tc>
      </w:tr>
      <w:tr w:rsidR="00A2173F" w:rsidRPr="00A2173F" w14:paraId="35278321" w14:textId="77777777" w:rsidTr="00A2173F">
        <w:tc>
          <w:tcPr>
            <w:tcW w:w="0" w:type="auto"/>
            <w:hideMark/>
          </w:tcPr>
          <w:p w14:paraId="26E8FA27" w14:textId="77777777" w:rsidR="00A2173F" w:rsidRPr="00A2173F" w:rsidRDefault="00A2173F" w:rsidP="00A2173F">
            <w:pPr>
              <w:spacing w:after="160"/>
              <w:contextualSpacing/>
            </w:pPr>
            <w:r w:rsidRPr="00A2173F">
              <w:t>position (0.010)</w:t>
            </w:r>
          </w:p>
        </w:tc>
        <w:tc>
          <w:tcPr>
            <w:tcW w:w="0" w:type="auto"/>
            <w:hideMark/>
          </w:tcPr>
          <w:p w14:paraId="52D162AA" w14:textId="77777777" w:rsidR="00A2173F" w:rsidRPr="00A2173F" w:rsidRDefault="00A2173F" w:rsidP="00A2173F">
            <w:pPr>
              <w:spacing w:after="160"/>
              <w:contextualSpacing/>
            </w:pPr>
            <w:r w:rsidRPr="00A2173F">
              <w:t>government (0.015)</w:t>
            </w:r>
          </w:p>
        </w:tc>
        <w:tc>
          <w:tcPr>
            <w:tcW w:w="0" w:type="auto"/>
            <w:hideMark/>
          </w:tcPr>
          <w:p w14:paraId="45C2EBF3" w14:textId="77777777" w:rsidR="00A2173F" w:rsidRPr="00A2173F" w:rsidRDefault="00A2173F" w:rsidP="00A2173F">
            <w:pPr>
              <w:spacing w:after="160"/>
              <w:contextualSpacing/>
            </w:pPr>
            <w:proofErr w:type="gramStart"/>
            <w:r w:rsidRPr="00A2173F">
              <w:t>“ (</w:t>
            </w:r>
            <w:proofErr w:type="gramEnd"/>
            <w:r w:rsidRPr="00A2173F">
              <w:t>0.023)</w:t>
            </w:r>
          </w:p>
        </w:tc>
        <w:tc>
          <w:tcPr>
            <w:tcW w:w="0" w:type="auto"/>
            <w:hideMark/>
          </w:tcPr>
          <w:p w14:paraId="61E29B19" w14:textId="77777777" w:rsidR="00A2173F" w:rsidRPr="00A2173F" w:rsidRDefault="00A2173F" w:rsidP="00A2173F">
            <w:pPr>
              <w:spacing w:after="160"/>
              <w:contextualSpacing/>
            </w:pPr>
            <w:proofErr w:type="spellStart"/>
            <w:r w:rsidRPr="00A2173F">
              <w:t>ipad</w:t>
            </w:r>
            <w:proofErr w:type="spellEnd"/>
            <w:r w:rsidRPr="00A2173F">
              <w:t xml:space="preserve"> (0.016)</w:t>
            </w:r>
          </w:p>
        </w:tc>
        <w:tc>
          <w:tcPr>
            <w:tcW w:w="0" w:type="auto"/>
            <w:hideMark/>
          </w:tcPr>
          <w:p w14:paraId="4D64F568" w14:textId="77777777" w:rsidR="00A2173F" w:rsidRPr="00A2173F" w:rsidRDefault="00A2173F" w:rsidP="00A2173F">
            <w:pPr>
              <w:spacing w:after="160"/>
              <w:contextualSpacing/>
            </w:pPr>
            <w:r w:rsidRPr="00A2173F">
              <w:t>job (0.023)</w:t>
            </w:r>
          </w:p>
        </w:tc>
      </w:tr>
      <w:tr w:rsidR="00A2173F" w:rsidRPr="00A2173F" w14:paraId="148D5375" w14:textId="77777777" w:rsidTr="00A2173F">
        <w:tc>
          <w:tcPr>
            <w:tcW w:w="0" w:type="auto"/>
            <w:hideMark/>
          </w:tcPr>
          <w:p w14:paraId="378287B5" w14:textId="77777777" w:rsidR="00A2173F" w:rsidRPr="00A2173F" w:rsidRDefault="00A2173F" w:rsidP="00A2173F">
            <w:pPr>
              <w:spacing w:after="160"/>
              <w:contextualSpacing/>
            </w:pPr>
            <w:r w:rsidRPr="00A2173F">
              <w:t>created (0.010)</w:t>
            </w:r>
          </w:p>
        </w:tc>
        <w:tc>
          <w:tcPr>
            <w:tcW w:w="0" w:type="auto"/>
            <w:hideMark/>
          </w:tcPr>
          <w:p w14:paraId="259D08CA" w14:textId="77777777" w:rsidR="00A2173F" w:rsidRPr="00A2173F" w:rsidRDefault="00A2173F" w:rsidP="00A2173F">
            <w:pPr>
              <w:spacing w:after="160"/>
              <w:contextualSpacing/>
            </w:pPr>
            <w:r w:rsidRPr="00A2173F">
              <w:t>unemployed (0.013)</w:t>
            </w:r>
          </w:p>
        </w:tc>
        <w:tc>
          <w:tcPr>
            <w:tcW w:w="0" w:type="auto"/>
            <w:hideMark/>
          </w:tcPr>
          <w:p w14:paraId="146705A7" w14:textId="77777777" w:rsidR="00A2173F" w:rsidRPr="00A2173F" w:rsidRDefault="00A2173F" w:rsidP="00A2173F">
            <w:pPr>
              <w:spacing w:after="160"/>
              <w:contextualSpacing/>
            </w:pPr>
            <w:r w:rsidRPr="00A2173F">
              <w:t>” (0.022)</w:t>
            </w:r>
          </w:p>
        </w:tc>
        <w:tc>
          <w:tcPr>
            <w:tcW w:w="0" w:type="auto"/>
            <w:hideMark/>
          </w:tcPr>
          <w:p w14:paraId="4F508A18" w14:textId="77777777" w:rsidR="00A2173F" w:rsidRPr="00A2173F" w:rsidRDefault="00A2173F" w:rsidP="00A2173F">
            <w:pPr>
              <w:spacing w:after="160"/>
              <w:contextualSpacing/>
            </w:pPr>
            <w:r w:rsidRPr="00A2173F">
              <w:t>ideally (0.014)</w:t>
            </w:r>
          </w:p>
        </w:tc>
        <w:tc>
          <w:tcPr>
            <w:tcW w:w="0" w:type="auto"/>
            <w:hideMark/>
          </w:tcPr>
          <w:p w14:paraId="5FCE9DEC" w14:textId="77777777" w:rsidR="00A2173F" w:rsidRPr="00A2173F" w:rsidRDefault="00A2173F" w:rsidP="00A2173F">
            <w:pPr>
              <w:spacing w:after="160"/>
              <w:contextualSpacing/>
            </w:pPr>
            <w:r w:rsidRPr="00A2173F">
              <w:t>people (0.017)</w:t>
            </w:r>
          </w:p>
        </w:tc>
      </w:tr>
      <w:tr w:rsidR="00A2173F" w:rsidRPr="00A2173F" w14:paraId="46A878FA" w14:textId="77777777" w:rsidTr="00A2173F">
        <w:tc>
          <w:tcPr>
            <w:tcW w:w="0" w:type="auto"/>
            <w:hideMark/>
          </w:tcPr>
          <w:p w14:paraId="5B6603BD" w14:textId="77777777" w:rsidR="00A2173F" w:rsidRPr="00A2173F" w:rsidRDefault="00A2173F" w:rsidP="00A2173F">
            <w:pPr>
              <w:spacing w:after="160"/>
              <w:contextualSpacing/>
            </w:pPr>
            <w:r w:rsidRPr="00A2173F">
              <w:t>collar (0.010)</w:t>
            </w:r>
          </w:p>
        </w:tc>
        <w:tc>
          <w:tcPr>
            <w:tcW w:w="0" w:type="auto"/>
            <w:hideMark/>
          </w:tcPr>
          <w:p w14:paraId="73AA4991" w14:textId="77777777" w:rsidR="00A2173F" w:rsidRPr="00A2173F" w:rsidRDefault="00A2173F" w:rsidP="00A2173F">
            <w:pPr>
              <w:spacing w:after="160"/>
              <w:contextualSpacing/>
            </w:pPr>
            <w:r w:rsidRPr="00A2173F">
              <w:t>population (0.013)</w:t>
            </w:r>
          </w:p>
        </w:tc>
        <w:tc>
          <w:tcPr>
            <w:tcW w:w="0" w:type="auto"/>
            <w:hideMark/>
          </w:tcPr>
          <w:p w14:paraId="66D52CB2" w14:textId="77777777" w:rsidR="00A2173F" w:rsidRPr="00A2173F" w:rsidRDefault="00A2173F" w:rsidP="00A2173F">
            <w:pPr>
              <w:spacing w:after="160"/>
              <w:contextualSpacing/>
            </w:pPr>
            <w:r w:rsidRPr="00A2173F">
              <w:t>stop (0.016)</w:t>
            </w:r>
          </w:p>
        </w:tc>
        <w:tc>
          <w:tcPr>
            <w:tcW w:w="0" w:type="auto"/>
            <w:hideMark/>
          </w:tcPr>
          <w:p w14:paraId="1B208D98" w14:textId="77777777" w:rsidR="00A2173F" w:rsidRPr="00A2173F" w:rsidRDefault="00A2173F" w:rsidP="00A2173F">
            <w:pPr>
              <w:spacing w:after="160"/>
              <w:contextualSpacing/>
            </w:pPr>
            <w:r w:rsidRPr="00A2173F">
              <w:t>device (0.011)</w:t>
            </w:r>
          </w:p>
        </w:tc>
        <w:tc>
          <w:tcPr>
            <w:tcW w:w="0" w:type="auto"/>
            <w:hideMark/>
          </w:tcPr>
          <w:p w14:paraId="4AE4CD65" w14:textId="77777777" w:rsidR="00A2173F" w:rsidRPr="00A2173F" w:rsidRDefault="00A2173F" w:rsidP="00A2173F">
            <w:pPr>
              <w:spacing w:after="160"/>
              <w:contextualSpacing/>
            </w:pPr>
            <w:r w:rsidRPr="00A2173F">
              <w:t>like (0.012)</w:t>
            </w:r>
          </w:p>
        </w:tc>
      </w:tr>
      <w:tr w:rsidR="00A2173F" w:rsidRPr="00A2173F" w14:paraId="2AD7DC07" w14:textId="77777777" w:rsidTr="00A2173F">
        <w:tc>
          <w:tcPr>
            <w:tcW w:w="0" w:type="auto"/>
            <w:hideMark/>
          </w:tcPr>
          <w:p w14:paraId="57FD43A0" w14:textId="77777777" w:rsidR="00A2173F" w:rsidRPr="00A2173F" w:rsidRDefault="00A2173F" w:rsidP="00A2173F">
            <w:pPr>
              <w:spacing w:after="160"/>
              <w:contextualSpacing/>
            </w:pPr>
            <w:r w:rsidRPr="00A2173F">
              <w:t>massive (0.009)</w:t>
            </w:r>
          </w:p>
        </w:tc>
        <w:tc>
          <w:tcPr>
            <w:tcW w:w="0" w:type="auto"/>
            <w:hideMark/>
          </w:tcPr>
          <w:p w14:paraId="2A183096" w14:textId="77777777" w:rsidR="00A2173F" w:rsidRPr="00A2173F" w:rsidRDefault="00A2173F" w:rsidP="00A2173F">
            <w:pPr>
              <w:spacing w:after="160"/>
              <w:contextualSpacing/>
            </w:pPr>
            <w:r w:rsidRPr="00A2173F">
              <w:t>physical (0.012)</w:t>
            </w:r>
          </w:p>
        </w:tc>
        <w:tc>
          <w:tcPr>
            <w:tcW w:w="0" w:type="auto"/>
            <w:hideMark/>
          </w:tcPr>
          <w:p w14:paraId="7D0CADB3" w14:textId="77777777" w:rsidR="00A2173F" w:rsidRPr="00A2173F" w:rsidRDefault="00A2173F" w:rsidP="00A2173F">
            <w:pPr>
              <w:spacing w:after="160"/>
              <w:contextualSpacing/>
            </w:pPr>
            <w:r w:rsidRPr="00A2173F">
              <w:t>dentist (0.013)</w:t>
            </w:r>
          </w:p>
        </w:tc>
        <w:tc>
          <w:tcPr>
            <w:tcW w:w="0" w:type="auto"/>
            <w:hideMark/>
          </w:tcPr>
          <w:p w14:paraId="6A70A99B" w14:textId="77777777" w:rsidR="00A2173F" w:rsidRPr="00A2173F" w:rsidRDefault="00A2173F" w:rsidP="00A2173F">
            <w:pPr>
              <w:spacing w:after="160"/>
              <w:contextualSpacing/>
            </w:pPr>
            <w:r w:rsidRPr="00A2173F">
              <w:t>random (0.008)</w:t>
            </w:r>
          </w:p>
        </w:tc>
        <w:tc>
          <w:tcPr>
            <w:tcW w:w="0" w:type="auto"/>
            <w:hideMark/>
          </w:tcPr>
          <w:p w14:paraId="7F2789A1" w14:textId="77777777" w:rsidR="00A2173F" w:rsidRPr="00A2173F" w:rsidRDefault="00A2173F" w:rsidP="00A2173F">
            <w:pPr>
              <w:spacing w:after="160"/>
              <w:contextualSpacing/>
            </w:pPr>
            <w:r w:rsidRPr="00A2173F">
              <w:t>human (0.012)</w:t>
            </w:r>
          </w:p>
        </w:tc>
      </w:tr>
    </w:tbl>
    <w:p w14:paraId="51087664" w14:textId="77777777" w:rsidR="00A2173F" w:rsidRPr="00A2173F" w:rsidRDefault="00A2173F" w:rsidP="00A2173F">
      <w:pPr>
        <w:spacing w:line="240" w:lineRule="auto"/>
        <w:contextualSpacing/>
      </w:pPr>
    </w:p>
    <w:p w14:paraId="06C2CB94" w14:textId="776BD591" w:rsidR="00B82EFD" w:rsidRPr="00B82EFD" w:rsidRDefault="00A2173F" w:rsidP="00B82EFD">
      <w:pPr>
        <w:spacing w:line="240" w:lineRule="auto"/>
        <w:contextualSpacing/>
        <w:jc w:val="center"/>
        <w:rPr>
          <w:i/>
          <w:iCs/>
        </w:rPr>
      </w:pPr>
      <w:r w:rsidRPr="00A2173F">
        <w:rPr>
          <w:i/>
          <w:iCs/>
        </w:rPr>
        <w:drawing>
          <wp:inline distT="0" distB="0" distL="0" distR="0" wp14:anchorId="7EED0240" wp14:editId="60D4F6AB">
            <wp:extent cx="5943600" cy="3434080"/>
            <wp:effectExtent l="0" t="0" r="0" b="0"/>
            <wp:docPr id="8629374"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374" name="Picture 1" descr="A graph of a diagram&#10;&#10;Description automatically generated with medium confidence"/>
                    <pic:cNvPicPr/>
                  </pic:nvPicPr>
                  <pic:blipFill>
                    <a:blip r:embed="rId19"/>
                    <a:stretch>
                      <a:fillRect/>
                    </a:stretch>
                  </pic:blipFill>
                  <pic:spPr>
                    <a:xfrm>
                      <a:off x="0" y="0"/>
                      <a:ext cx="5943600" cy="3434080"/>
                    </a:xfrm>
                    <a:prstGeom prst="rect">
                      <a:avLst/>
                    </a:prstGeom>
                  </pic:spPr>
                </pic:pic>
              </a:graphicData>
            </a:graphic>
          </wp:inline>
        </w:drawing>
      </w:r>
    </w:p>
    <w:p w14:paraId="742260E5" w14:textId="44A1D399" w:rsidR="00B82EFD" w:rsidRPr="00B82EFD" w:rsidRDefault="00B82EFD" w:rsidP="00B82EFD">
      <w:pPr>
        <w:spacing w:line="240" w:lineRule="auto"/>
        <w:contextualSpacing/>
        <w:jc w:val="center"/>
        <w:rPr>
          <w:i/>
          <w:iCs/>
        </w:rPr>
      </w:pPr>
      <w:r>
        <w:rPr>
          <w:i/>
          <w:iCs/>
        </w:rPr>
        <w:t xml:space="preserve">Predicted </w:t>
      </w:r>
      <w:r w:rsidRPr="00B82EFD">
        <w:rPr>
          <w:i/>
          <w:iCs/>
        </w:rPr>
        <w:t>C</w:t>
      </w:r>
      <w:r>
        <w:rPr>
          <w:i/>
          <w:iCs/>
        </w:rPr>
        <w:t xml:space="preserve">2 </w:t>
      </w:r>
      <w:r w:rsidRPr="00B82EFD">
        <w:rPr>
          <w:i/>
          <w:iCs/>
        </w:rPr>
        <w:t>Work</w:t>
      </w:r>
      <w:r>
        <w:rPr>
          <w:i/>
          <w:iCs/>
        </w:rPr>
        <w:t>er</w:t>
      </w:r>
      <w:r w:rsidRPr="00B82EFD">
        <w:rPr>
          <w:i/>
          <w:iCs/>
        </w:rPr>
        <w:t xml:space="preserve"> LDA</w:t>
      </w:r>
    </w:p>
    <w:p w14:paraId="67A42DD3" w14:textId="77777777" w:rsidR="00B82EFD" w:rsidRPr="00B82EFD" w:rsidRDefault="00B82EFD" w:rsidP="00B82EFD">
      <w:pPr>
        <w:spacing w:line="240" w:lineRule="auto"/>
        <w:contextualSpacing/>
        <w:jc w:val="center"/>
        <w:rPr>
          <w:i/>
          <w:iCs/>
        </w:rPr>
      </w:pPr>
    </w:p>
    <w:p w14:paraId="25DE1084" w14:textId="2A9F27F7" w:rsidR="001808B4" w:rsidRDefault="001808B4" w:rsidP="001808B4">
      <w:pPr>
        <w:spacing w:line="240" w:lineRule="auto"/>
      </w:pPr>
    </w:p>
    <w:p w14:paraId="3101D19B" w14:textId="4480FDC8" w:rsidR="00F3682D" w:rsidRPr="001808B4" w:rsidRDefault="001808B4" w:rsidP="001808B4">
      <w:pPr>
        <w:spacing w:line="240" w:lineRule="auto"/>
        <w:rPr>
          <w:b/>
          <w:bCs/>
        </w:rPr>
      </w:pPr>
      <w:r>
        <w:rPr>
          <w:b/>
          <w:bCs/>
        </w:rPr>
        <w:t xml:space="preserve">Findings from </w:t>
      </w:r>
      <w:r w:rsidRPr="001808B4">
        <w:rPr>
          <w:b/>
          <w:bCs/>
        </w:rPr>
        <w:t>C1 Work</w:t>
      </w:r>
    </w:p>
    <w:p w14:paraId="689AB02A" w14:textId="77777777" w:rsidR="001808B4" w:rsidRPr="001808B4" w:rsidRDefault="001808B4" w:rsidP="001808B4">
      <w:pPr>
        <w:spacing w:line="240" w:lineRule="auto"/>
      </w:pPr>
      <w:r w:rsidRPr="001808B4">
        <w:t>The C1 Work category delves into discussions focused on task-oriented aspects of AI, particularly how new technologies and models influence specific work-related activities.</w:t>
      </w:r>
    </w:p>
    <w:p w14:paraId="73117643" w14:textId="278EE395" w:rsidR="001808B4" w:rsidRPr="001808B4" w:rsidRDefault="001808B4" w:rsidP="001808B4">
      <w:pPr>
        <w:pStyle w:val="ListParagraph"/>
        <w:numPr>
          <w:ilvl w:val="0"/>
          <w:numId w:val="23"/>
        </w:numPr>
        <w:spacing w:line="240" w:lineRule="auto"/>
      </w:pPr>
      <w:r w:rsidRPr="001808B4">
        <w:rPr>
          <w:b/>
          <w:bCs/>
        </w:rPr>
        <w:t xml:space="preserve">Topic </w:t>
      </w:r>
      <w:r w:rsidRPr="001808B4">
        <w:rPr>
          <w:b/>
          <w:bCs/>
        </w:rPr>
        <w:t>1</w:t>
      </w:r>
      <w:r>
        <w:rPr>
          <w:b/>
          <w:bCs/>
        </w:rPr>
        <w:t xml:space="preserve"> </w:t>
      </w:r>
      <w:r>
        <w:rPr>
          <w:b/>
          <w:bCs/>
        </w:rPr>
        <w:br/>
      </w:r>
      <w:r w:rsidRPr="001808B4">
        <w:t>This topic centers on the potential applications of AI in various contexts. The frequent mention of words like "could," "use," "going," "interview," "technology," and "manager" suggests conversations about how AI might be integrated into managerial tasks and interviews. People are contemplating the future trajectory of AI technology and its practical implications in the workplace.</w:t>
      </w:r>
    </w:p>
    <w:p w14:paraId="225D4A70" w14:textId="164F73B9" w:rsidR="001808B4" w:rsidRPr="001808B4" w:rsidRDefault="001808B4" w:rsidP="001808B4">
      <w:pPr>
        <w:pStyle w:val="ListParagraph"/>
        <w:numPr>
          <w:ilvl w:val="0"/>
          <w:numId w:val="23"/>
        </w:numPr>
        <w:spacing w:line="240" w:lineRule="auto"/>
      </w:pPr>
      <w:r>
        <w:rPr>
          <w:b/>
          <w:bCs/>
        </w:rPr>
        <w:t>Topic 2</w:t>
      </w:r>
      <w:r>
        <w:rPr>
          <w:b/>
          <w:bCs/>
        </w:rPr>
        <w:br/>
      </w:r>
      <w:r w:rsidRPr="001808B4">
        <w:t>Here, the discussion shifts towards the potential impact of AI on jobs and human labor. With words like "job," "potential," "article," "human," "work," and "use," the topic likely includes debates spurred by articles about AI's capabilities. There's a focus on whether AI will replace or augment human workers and how it's being utilized in different industries.</w:t>
      </w:r>
    </w:p>
    <w:p w14:paraId="69765BDF" w14:textId="1A67AFE9" w:rsidR="001808B4" w:rsidRPr="001808B4" w:rsidRDefault="001808B4" w:rsidP="001808B4">
      <w:pPr>
        <w:pStyle w:val="ListParagraph"/>
        <w:numPr>
          <w:ilvl w:val="0"/>
          <w:numId w:val="23"/>
        </w:numPr>
        <w:spacing w:line="240" w:lineRule="auto"/>
      </w:pPr>
      <w:r w:rsidRPr="001808B4">
        <w:rPr>
          <w:b/>
          <w:bCs/>
        </w:rPr>
        <w:t xml:space="preserve">Topic </w:t>
      </w:r>
      <w:r>
        <w:rPr>
          <w:b/>
          <w:bCs/>
        </w:rPr>
        <w:t>3</w:t>
      </w:r>
      <w:r>
        <w:rPr>
          <w:b/>
          <w:bCs/>
        </w:rPr>
        <w:br/>
      </w:r>
      <w:r w:rsidRPr="001808B4">
        <w:t xml:space="preserve">This topic appears to address specific jobs or tasks susceptible to AI automation. Words such as "company," "laundry," "software," and "writing" indicate discussions about industries like software development and laundry services. People are exploring </w:t>
      </w:r>
      <w:r w:rsidRPr="001808B4">
        <w:lastRenderedPageBreak/>
        <w:t>how companies are adopting AI to automate these roles and the consequences for employees who currently perform these tasks.</w:t>
      </w:r>
    </w:p>
    <w:p w14:paraId="70557FA7" w14:textId="7BA25B1B" w:rsidR="001808B4" w:rsidRPr="001808B4" w:rsidRDefault="001808B4" w:rsidP="001808B4">
      <w:pPr>
        <w:pStyle w:val="ListParagraph"/>
        <w:numPr>
          <w:ilvl w:val="0"/>
          <w:numId w:val="23"/>
        </w:numPr>
        <w:spacing w:line="240" w:lineRule="auto"/>
      </w:pPr>
      <w:r w:rsidRPr="001808B4">
        <w:rPr>
          <w:b/>
          <w:bCs/>
        </w:rPr>
        <w:t xml:space="preserve">Topic </w:t>
      </w:r>
      <w:r>
        <w:rPr>
          <w:b/>
          <w:bCs/>
        </w:rPr>
        <w:t>4</w:t>
      </w:r>
      <w:r>
        <w:rPr>
          <w:b/>
          <w:bCs/>
        </w:rPr>
        <w:br/>
      </w:r>
      <w:r w:rsidRPr="001808B4">
        <w:t>The emphasis here is on AI's role in areas like travel and language processing. The presence of words like "travel," "</w:t>
      </w:r>
      <w:proofErr w:type="spellStart"/>
      <w:r w:rsidRPr="001808B4">
        <w:t>llm</w:t>
      </w:r>
      <w:proofErr w:type="spellEnd"/>
      <w:r w:rsidRPr="001808B4">
        <w:t>" (large language model), "idea," and "question" suggests speculative conversations about how AI could revolutionize travel experiences or language-related services. There's a sense of curiosity and exploration of innovative possibilities enabled by AI advancements.</w:t>
      </w:r>
    </w:p>
    <w:p w14:paraId="2F41E7B5" w14:textId="663F432D" w:rsidR="001808B4" w:rsidRPr="001808B4" w:rsidRDefault="001808B4" w:rsidP="001808B4">
      <w:pPr>
        <w:pStyle w:val="ListParagraph"/>
        <w:numPr>
          <w:ilvl w:val="0"/>
          <w:numId w:val="23"/>
        </w:numPr>
        <w:spacing w:line="240" w:lineRule="auto"/>
      </w:pPr>
      <w:r w:rsidRPr="001808B4">
        <w:rPr>
          <w:b/>
          <w:bCs/>
        </w:rPr>
        <w:t xml:space="preserve">Topic </w:t>
      </w:r>
      <w:r>
        <w:rPr>
          <w:b/>
          <w:bCs/>
        </w:rPr>
        <w:t>5</w:t>
      </w:r>
      <w:r>
        <w:rPr>
          <w:b/>
          <w:bCs/>
        </w:rPr>
        <w:br/>
      </w:r>
      <w:r w:rsidRPr="001808B4">
        <w:t>This topic captures people's reflections on new developments in AI and their effects on jobs and work practices. Words like "new," "think," "like," "way," and "even" indicate a general contemplation about the evolving landscape due to AI innovations. Discussions may involve opinions on recent AI technologies and their potential to transform traditional work methods</w:t>
      </w:r>
    </w:p>
    <w:p w14:paraId="4C3885C4" w14:textId="77777777" w:rsidR="001808B4" w:rsidRDefault="001808B4" w:rsidP="001808B4">
      <w:pPr>
        <w:spacing w:line="240" w:lineRule="auto"/>
      </w:pPr>
    </w:p>
    <w:p w14:paraId="0AF472D7" w14:textId="1882250C" w:rsidR="001808B4" w:rsidRPr="001808B4" w:rsidRDefault="001808B4" w:rsidP="001808B4">
      <w:pPr>
        <w:spacing w:line="240" w:lineRule="auto"/>
      </w:pPr>
      <w:r>
        <w:rPr>
          <w:b/>
          <w:bCs/>
        </w:rPr>
        <w:t>Findings from</w:t>
      </w:r>
      <w:r>
        <w:rPr>
          <w:b/>
          <w:bCs/>
        </w:rPr>
        <w:t xml:space="preserve"> </w:t>
      </w:r>
      <w:r w:rsidRPr="001808B4">
        <w:rPr>
          <w:b/>
          <w:bCs/>
        </w:rPr>
        <w:t>C2 Worker</w:t>
      </w:r>
    </w:p>
    <w:p w14:paraId="5EE64C10" w14:textId="77777777" w:rsidR="001808B4" w:rsidRPr="001808B4" w:rsidRDefault="001808B4" w:rsidP="001808B4">
      <w:r w:rsidRPr="001808B4">
        <w:t>The C2 Worker category focuses on the individual worker's perspective, examining how AI impacts personal job security, career paths, and day-to-day work experiences.</w:t>
      </w:r>
    </w:p>
    <w:p w14:paraId="741937BF" w14:textId="4D496BAD" w:rsidR="001808B4" w:rsidRPr="001808B4" w:rsidRDefault="001808B4" w:rsidP="001808B4">
      <w:pPr>
        <w:pStyle w:val="ListParagraph"/>
        <w:numPr>
          <w:ilvl w:val="1"/>
          <w:numId w:val="24"/>
        </w:numPr>
      </w:pPr>
      <w:r w:rsidRPr="001808B4">
        <w:rPr>
          <w:b/>
          <w:bCs/>
        </w:rPr>
        <w:t xml:space="preserve">Topic </w:t>
      </w:r>
      <w:r>
        <w:rPr>
          <w:b/>
          <w:bCs/>
        </w:rPr>
        <w:t>1</w:t>
      </w:r>
      <w:r>
        <w:rPr>
          <w:b/>
          <w:bCs/>
        </w:rPr>
        <w:br/>
      </w:r>
      <w:r w:rsidRPr="001808B4">
        <w:t>This topic is heavily centered on the intersection of AI and the art world. Words like "art," "artist," "artwork," and "human" suggest discussions about AI-generated art and the challenges it poses to human artists. There's an exploration of creativity, originality, and the value of human input in artistic endeavors when AI can produce art.</w:t>
      </w:r>
    </w:p>
    <w:p w14:paraId="7224488D" w14:textId="37E22C77" w:rsidR="001808B4" w:rsidRPr="001808B4" w:rsidRDefault="001808B4" w:rsidP="001808B4">
      <w:pPr>
        <w:pStyle w:val="ListParagraph"/>
        <w:numPr>
          <w:ilvl w:val="0"/>
          <w:numId w:val="24"/>
        </w:numPr>
      </w:pPr>
      <w:r w:rsidRPr="001808B4">
        <w:rPr>
          <w:b/>
          <w:bCs/>
        </w:rPr>
        <w:t xml:space="preserve">Topic </w:t>
      </w:r>
      <w:r>
        <w:rPr>
          <w:b/>
          <w:bCs/>
        </w:rPr>
        <w:t>2</w:t>
      </w:r>
      <w:r>
        <w:rPr>
          <w:b/>
          <w:bCs/>
        </w:rPr>
        <w:br/>
      </w:r>
      <w:r w:rsidRPr="001808B4">
        <w:t xml:space="preserve">Here, the emphasis is on personal concerns regarding AI replacing human jobs. The frequent use of words like "job," "people," "human," "work," "new," and "I'm" </w:t>
      </w:r>
      <w:proofErr w:type="gramStart"/>
      <w:r w:rsidRPr="001808B4">
        <w:t>indicates</w:t>
      </w:r>
      <w:proofErr w:type="gramEnd"/>
      <w:r w:rsidRPr="001808B4">
        <w:t xml:space="preserve"> that individuals are reflecting on how AI advancements are affecting their employment and considering new types of work emerging from technological progress.</w:t>
      </w:r>
    </w:p>
    <w:p w14:paraId="75004AB2" w14:textId="3256A22D" w:rsidR="001808B4" w:rsidRPr="001808B4" w:rsidRDefault="001808B4" w:rsidP="001808B4">
      <w:pPr>
        <w:pStyle w:val="ListParagraph"/>
        <w:numPr>
          <w:ilvl w:val="0"/>
          <w:numId w:val="24"/>
        </w:numPr>
      </w:pPr>
      <w:r w:rsidRPr="001808B4">
        <w:rPr>
          <w:b/>
          <w:bCs/>
        </w:rPr>
        <w:t xml:space="preserve">Topic </w:t>
      </w:r>
      <w:r>
        <w:rPr>
          <w:b/>
          <w:bCs/>
        </w:rPr>
        <w:t>3</w:t>
      </w:r>
    </w:p>
    <w:p w14:paraId="273E8A13" w14:textId="77777777" w:rsidR="001808B4" w:rsidRPr="001808B4" w:rsidRDefault="001808B4" w:rsidP="001808B4">
      <w:pPr>
        <w:pStyle w:val="ListParagraph"/>
      </w:pPr>
      <w:r w:rsidRPr="001808B4">
        <w:t>This topic delves into career-related anxieties and considerations. Words like "career," "work," "year," "article," and "time" suggest that workers are discussing the influence of AI on their career trajectories. There may be conversations about the need to adapt, retrain, or make timely decisions in response to AI developments.</w:t>
      </w:r>
    </w:p>
    <w:p w14:paraId="2543B4AD" w14:textId="341F2493" w:rsidR="001808B4" w:rsidRPr="001808B4" w:rsidRDefault="001808B4" w:rsidP="001808B4">
      <w:pPr>
        <w:pStyle w:val="ListParagraph"/>
        <w:numPr>
          <w:ilvl w:val="0"/>
          <w:numId w:val="24"/>
        </w:numPr>
      </w:pPr>
      <w:r w:rsidRPr="001808B4">
        <w:rPr>
          <w:b/>
          <w:bCs/>
        </w:rPr>
        <w:t xml:space="preserve">Topic </w:t>
      </w:r>
      <w:r>
        <w:rPr>
          <w:b/>
          <w:bCs/>
        </w:rPr>
        <w:t>4</w:t>
      </w:r>
    </w:p>
    <w:p w14:paraId="3177060C" w14:textId="77777777" w:rsidR="001808B4" w:rsidRPr="001808B4" w:rsidRDefault="001808B4" w:rsidP="001808B4">
      <w:pPr>
        <w:pStyle w:val="ListParagraph"/>
      </w:pPr>
      <w:r w:rsidRPr="001808B4">
        <w:t xml:space="preserve">Legal and financial concerns are prominent in this topic. The presence of words like "copyright," "bootcamps," "income," "industry," and "robot" points to discussions </w:t>
      </w:r>
      <w:r w:rsidRPr="001808B4">
        <w:lastRenderedPageBreak/>
        <w:t>about the implications of AI on intellectual property rights, income stability, and the necessity of education programs to help workers adapt to technological changes.</w:t>
      </w:r>
    </w:p>
    <w:p w14:paraId="3E2FD2DA" w14:textId="6999A3EB" w:rsidR="001808B4" w:rsidRPr="001808B4" w:rsidRDefault="001808B4" w:rsidP="001808B4">
      <w:pPr>
        <w:pStyle w:val="ListParagraph"/>
        <w:numPr>
          <w:ilvl w:val="0"/>
          <w:numId w:val="24"/>
        </w:numPr>
      </w:pPr>
      <w:r w:rsidRPr="001808B4">
        <w:rPr>
          <w:b/>
          <w:bCs/>
        </w:rPr>
        <w:t xml:space="preserve">Topic </w:t>
      </w:r>
      <w:r>
        <w:rPr>
          <w:b/>
          <w:bCs/>
        </w:rPr>
        <w:t>5</w:t>
      </w:r>
    </w:p>
    <w:p w14:paraId="4BB8BC87" w14:textId="15562B45" w:rsidR="001808B4" w:rsidRDefault="001808B4" w:rsidP="001808B4">
      <w:pPr>
        <w:pStyle w:val="ListParagraph"/>
      </w:pPr>
      <w:r w:rsidRPr="001808B4">
        <w:t>This topic reflects uncertainty and question</w:t>
      </w:r>
      <w:r>
        <w:t>s</w:t>
      </w:r>
      <w:r w:rsidRPr="001808B4">
        <w:t xml:space="preserve"> about the future impact of AI on specific fields, particularly in the arts. Words like "happens," "would," "field," "content," and "question" indicate that individuals are pondering the fate of their professions and expressing apprehension about how AI might alter their work landscapes.</w:t>
      </w:r>
    </w:p>
    <w:p w14:paraId="3EA540B3" w14:textId="77777777" w:rsidR="00F3682D" w:rsidRDefault="00F3682D" w:rsidP="001808B4">
      <w:pPr>
        <w:pStyle w:val="ListParagraph"/>
      </w:pPr>
    </w:p>
    <w:p w14:paraId="06B29B51" w14:textId="3244F189" w:rsidR="00F3682D" w:rsidRPr="00F3682D" w:rsidRDefault="00F3682D" w:rsidP="00F3682D">
      <w:r w:rsidRPr="00F3682D">
        <w:rPr>
          <w:b/>
          <w:bCs/>
        </w:rPr>
        <w:t>Findings from</w:t>
      </w:r>
      <w:r>
        <w:t xml:space="preserve"> </w:t>
      </w:r>
      <w:r w:rsidRPr="00F3682D">
        <w:rPr>
          <w:b/>
          <w:bCs/>
        </w:rPr>
        <w:t>C3 Workforce</w:t>
      </w:r>
    </w:p>
    <w:p w14:paraId="0CFD28D4" w14:textId="77777777" w:rsidR="00F3682D" w:rsidRPr="00F3682D" w:rsidRDefault="00F3682D" w:rsidP="00F3682D">
      <w:r w:rsidRPr="00F3682D">
        <w:t>The C3 Workforce category examines the broader implications of AI on large groups of workers and entire industries, emphasizing systemic changes rather than individual experiences.</w:t>
      </w:r>
    </w:p>
    <w:p w14:paraId="6713FB8B" w14:textId="5D4ABFE1" w:rsidR="00F3682D" w:rsidRPr="00F3682D" w:rsidRDefault="00F3682D" w:rsidP="00F3682D">
      <w:pPr>
        <w:pStyle w:val="ListParagraph"/>
        <w:numPr>
          <w:ilvl w:val="0"/>
          <w:numId w:val="25"/>
        </w:numPr>
      </w:pPr>
      <w:r w:rsidRPr="00F3682D">
        <w:rPr>
          <w:b/>
          <w:bCs/>
        </w:rPr>
        <w:t xml:space="preserve">Topic </w:t>
      </w:r>
      <w:r>
        <w:rPr>
          <w:b/>
          <w:bCs/>
        </w:rPr>
        <w:t>1</w:t>
      </w:r>
    </w:p>
    <w:p w14:paraId="04A5FBFC" w14:textId="77777777" w:rsidR="00F3682D" w:rsidRPr="00F3682D" w:rsidRDefault="00F3682D" w:rsidP="00F3682D">
      <w:pPr>
        <w:pStyle w:val="ListParagraph"/>
        <w:ind w:left="360"/>
      </w:pPr>
      <w:r w:rsidRPr="00F3682D">
        <w:t>This topic discusses the need for adaptation as AI reshapes job markets and company operations. Words like "would," "people," "human," "work," "company," "new," and "need" suggest conversations about how organizations and the workforce must evolve. There's likely a focus on acquiring new skills and the restructuring required to stay relevant in an AI-driven economy.</w:t>
      </w:r>
    </w:p>
    <w:p w14:paraId="6EC0A904" w14:textId="58B0509C" w:rsidR="00F3682D" w:rsidRPr="00F3682D" w:rsidRDefault="00F3682D" w:rsidP="00F3682D">
      <w:pPr>
        <w:pStyle w:val="ListParagraph"/>
        <w:numPr>
          <w:ilvl w:val="0"/>
          <w:numId w:val="25"/>
        </w:numPr>
      </w:pPr>
      <w:r w:rsidRPr="00F3682D">
        <w:rPr>
          <w:b/>
          <w:bCs/>
        </w:rPr>
        <w:t xml:space="preserve">Topic </w:t>
      </w:r>
      <w:r>
        <w:rPr>
          <w:b/>
          <w:bCs/>
        </w:rPr>
        <w:t>2</w:t>
      </w:r>
    </w:p>
    <w:p w14:paraId="702100AD" w14:textId="77777777" w:rsidR="00F3682D" w:rsidRPr="00F3682D" w:rsidRDefault="00F3682D" w:rsidP="00F3682D">
      <w:pPr>
        <w:pStyle w:val="ListParagraph"/>
        <w:ind w:left="360"/>
      </w:pPr>
      <w:r w:rsidRPr="00F3682D">
        <w:t>The focus here is on the displacement of human labor by AI and the societal challenges that arise. With words like "even," "like," "work," "would," and "make," discussions may involve debates about the extent to which AI can or should replace human workers, the ethical considerations, and the potential consequences for employment rates.</w:t>
      </w:r>
    </w:p>
    <w:p w14:paraId="3D23E136" w14:textId="26E72D41" w:rsidR="00F3682D" w:rsidRPr="00F3682D" w:rsidRDefault="00F3682D" w:rsidP="00F3682D">
      <w:pPr>
        <w:pStyle w:val="ListParagraph"/>
        <w:numPr>
          <w:ilvl w:val="0"/>
          <w:numId w:val="25"/>
        </w:numPr>
      </w:pPr>
      <w:r w:rsidRPr="00F3682D">
        <w:rPr>
          <w:b/>
          <w:bCs/>
        </w:rPr>
        <w:t xml:space="preserve">Topic </w:t>
      </w:r>
      <w:r>
        <w:rPr>
          <w:b/>
          <w:bCs/>
        </w:rPr>
        <w:t>3</w:t>
      </w:r>
    </w:p>
    <w:p w14:paraId="2483B1E8" w14:textId="77777777" w:rsidR="00F3682D" w:rsidRPr="00F3682D" w:rsidRDefault="00F3682D" w:rsidP="00F3682D">
      <w:pPr>
        <w:pStyle w:val="ListParagraph"/>
        <w:ind w:left="360"/>
      </w:pPr>
      <w:r w:rsidRPr="00F3682D">
        <w:t>This topic addresses automation's impact on jobs, including in creative sectors such as art. Words like "art," "think," "automation," and "going" indicate reflections on the direction of technological advancement and its effects on employment opportunities. There's an acknowledgment of the accelerating pace of automation across various industries.</w:t>
      </w:r>
    </w:p>
    <w:p w14:paraId="6B4CCA39" w14:textId="127C1D3C" w:rsidR="00F3682D" w:rsidRPr="00F3682D" w:rsidRDefault="00F3682D" w:rsidP="00F3682D">
      <w:pPr>
        <w:pStyle w:val="ListParagraph"/>
        <w:numPr>
          <w:ilvl w:val="0"/>
          <w:numId w:val="25"/>
        </w:numPr>
      </w:pPr>
      <w:r w:rsidRPr="00F3682D">
        <w:rPr>
          <w:b/>
          <w:bCs/>
        </w:rPr>
        <w:t xml:space="preserve">Topic </w:t>
      </w:r>
      <w:r>
        <w:rPr>
          <w:b/>
          <w:bCs/>
        </w:rPr>
        <w:t>4</w:t>
      </w:r>
    </w:p>
    <w:p w14:paraId="7BF6EEB4" w14:textId="77777777" w:rsidR="00F3682D" w:rsidRPr="00F3682D" w:rsidRDefault="00F3682D" w:rsidP="00F3682D">
      <w:pPr>
        <w:pStyle w:val="ListParagraph"/>
        <w:ind w:left="360"/>
      </w:pPr>
      <w:r w:rsidRPr="00F3682D">
        <w:t>The emergence of Artificial General Intelligence (AGI) is the central theme here. Words like "</w:t>
      </w:r>
      <w:proofErr w:type="spellStart"/>
      <w:r w:rsidRPr="00F3682D">
        <w:t>agi</w:t>
      </w:r>
      <w:proofErr w:type="spellEnd"/>
      <w:r w:rsidRPr="00F3682D">
        <w:t>," "translation," "general," "translator," "intelligence," and "artificial" suggest discussions about AI reaching a level of general cognitive abilities. Concerns may revolve around the future of professions like translation and the broader implications of AGI on the job market.</w:t>
      </w:r>
    </w:p>
    <w:p w14:paraId="4B30754A" w14:textId="42F932F4" w:rsidR="00F3682D" w:rsidRPr="00F3682D" w:rsidRDefault="00F3682D" w:rsidP="00F3682D">
      <w:pPr>
        <w:pStyle w:val="ListParagraph"/>
        <w:numPr>
          <w:ilvl w:val="0"/>
          <w:numId w:val="25"/>
        </w:numPr>
      </w:pPr>
      <w:r w:rsidRPr="00F3682D">
        <w:rPr>
          <w:b/>
          <w:bCs/>
        </w:rPr>
        <w:lastRenderedPageBreak/>
        <w:t xml:space="preserve">Topic </w:t>
      </w:r>
      <w:r>
        <w:rPr>
          <w:b/>
          <w:bCs/>
        </w:rPr>
        <w:t>5</w:t>
      </w:r>
    </w:p>
    <w:p w14:paraId="1D106224" w14:textId="77777777" w:rsidR="00F3682D" w:rsidRPr="00F3682D" w:rsidRDefault="00F3682D" w:rsidP="00F3682D">
      <w:pPr>
        <w:pStyle w:val="ListParagraph"/>
        <w:ind w:left="360"/>
      </w:pPr>
      <w:r w:rsidRPr="00F3682D">
        <w:t>This topic focuses on the impact of AI on white-collar jobs. Words like "collar," "white," "work," "day," and "lot" imply that everyday professional work is changing due to AI technologies. There's a contemplation of how AI affects routine tasks and the potential need for workers in professional settings to adapt to new tools and processes.</w:t>
      </w:r>
    </w:p>
    <w:p w14:paraId="202CEA25" w14:textId="205DED9D" w:rsidR="00F3682D" w:rsidRPr="00A2173F" w:rsidRDefault="00A2173F" w:rsidP="00F3682D">
      <w:pPr>
        <w:rPr>
          <w:b/>
          <w:bCs/>
        </w:rPr>
      </w:pPr>
      <w:r w:rsidRPr="00A2173F">
        <w:rPr>
          <w:b/>
          <w:bCs/>
        </w:rPr>
        <w:t>Findings from Predicted C2 - Worker</w:t>
      </w:r>
    </w:p>
    <w:p w14:paraId="723182CA" w14:textId="77777777" w:rsidR="00A2173F" w:rsidRPr="00A2173F" w:rsidRDefault="00A2173F" w:rsidP="00A2173F">
      <w:pPr>
        <w:pStyle w:val="ListParagraph"/>
        <w:numPr>
          <w:ilvl w:val="0"/>
          <w:numId w:val="36"/>
        </w:numPr>
        <w:rPr>
          <w:b/>
          <w:bCs/>
        </w:rPr>
      </w:pPr>
      <w:r w:rsidRPr="00A2173F">
        <w:rPr>
          <w:b/>
          <w:bCs/>
        </w:rPr>
        <w:t>Topic 1: Long-Term Impacts of AI on the Workforce</w:t>
      </w:r>
    </w:p>
    <w:p w14:paraId="70736475" w14:textId="77777777" w:rsidR="00A2173F" w:rsidRPr="00A2173F" w:rsidRDefault="00A2173F" w:rsidP="00A2173F">
      <w:pPr>
        <w:pStyle w:val="ListParagraph"/>
        <w:ind w:left="360"/>
      </w:pPr>
      <w:r w:rsidRPr="00A2173F">
        <w:t>This topic revolves around discussions about the long-term effects of AI on employment. Words like "long," "suffer," "term," "replacing," and "workforce" suggest that individuals are contemplating how AI might replace human labor over extended periods. There's a concern about the potential suffering or hardship that could result from AI-driven job displacement. The mention of "fathom" and "it'll" indicates the difficulty in fully understanding or accepting these future changes.</w:t>
      </w:r>
    </w:p>
    <w:p w14:paraId="4141C650" w14:textId="77777777" w:rsidR="00A2173F" w:rsidRPr="00A2173F" w:rsidRDefault="00A2173F" w:rsidP="00A2173F">
      <w:pPr>
        <w:pStyle w:val="ListParagraph"/>
        <w:numPr>
          <w:ilvl w:val="0"/>
          <w:numId w:val="36"/>
        </w:numPr>
        <w:rPr>
          <w:b/>
          <w:bCs/>
        </w:rPr>
      </w:pPr>
      <w:r w:rsidRPr="00A2173F">
        <w:rPr>
          <w:b/>
          <w:bCs/>
        </w:rPr>
        <w:t>Topic 2: Ethical Considerations and AI Tools</w:t>
      </w:r>
    </w:p>
    <w:p w14:paraId="1361C042" w14:textId="77777777" w:rsidR="00A2173F" w:rsidRPr="00A2173F" w:rsidRDefault="00A2173F" w:rsidP="00A2173F">
      <w:pPr>
        <w:pStyle w:val="ListParagraph"/>
        <w:ind w:left="360"/>
      </w:pPr>
      <w:r w:rsidRPr="00A2173F">
        <w:t>This topic focuses on ethical issues surrounding AI and its applications. Words such as "code," "ethical," "intelligence," "tool," and "development" highlight discussions about responsible AI development and the importance of ethics in coding and deploying AI technologies. The term "vast" suggests the expansive nature of AI's capabilities, and "potential" points to the opportunities and risks involved.</w:t>
      </w:r>
    </w:p>
    <w:p w14:paraId="0EB6AEBD" w14:textId="77777777" w:rsidR="00A2173F" w:rsidRPr="00A2173F" w:rsidRDefault="00A2173F" w:rsidP="00A2173F">
      <w:pPr>
        <w:pStyle w:val="ListParagraph"/>
        <w:numPr>
          <w:ilvl w:val="0"/>
          <w:numId w:val="36"/>
        </w:numPr>
        <w:rPr>
          <w:b/>
          <w:bCs/>
        </w:rPr>
      </w:pPr>
      <w:r w:rsidRPr="00A2173F">
        <w:rPr>
          <w:b/>
          <w:bCs/>
        </w:rPr>
        <w:t>Topic 3: Scientists and International Perspectives</w:t>
      </w:r>
    </w:p>
    <w:p w14:paraId="115A491A" w14:textId="77777777" w:rsidR="00A2173F" w:rsidRPr="00A2173F" w:rsidRDefault="00A2173F" w:rsidP="00A2173F">
      <w:pPr>
        <w:pStyle w:val="ListParagraph"/>
        <w:ind w:left="360"/>
      </w:pPr>
      <w:r w:rsidRPr="00A2173F">
        <w:t>This topic appears to center on scientists and possibly international collaborations or competitions in AI. The prominent words are "scientist" and "Chinese," indicating discussions about scientists from different countries and their contributions or roles in AI development. Other words like "jumping," "escape," and "monitoring" could suggest topics related to movement or shifts in scientific communities or concerns about surveillance.</w:t>
      </w:r>
    </w:p>
    <w:p w14:paraId="61F48C38" w14:textId="77777777" w:rsidR="00A2173F" w:rsidRPr="00A2173F" w:rsidRDefault="00A2173F" w:rsidP="00A2173F">
      <w:pPr>
        <w:pStyle w:val="ListParagraph"/>
        <w:numPr>
          <w:ilvl w:val="0"/>
          <w:numId w:val="36"/>
        </w:numPr>
        <w:rPr>
          <w:b/>
          <w:bCs/>
        </w:rPr>
      </w:pPr>
      <w:r w:rsidRPr="00A2173F">
        <w:rPr>
          <w:b/>
          <w:bCs/>
        </w:rPr>
        <w:t>Topic 4: Career Planning and Success in the AI Era</w:t>
      </w:r>
    </w:p>
    <w:p w14:paraId="7DB43275" w14:textId="77777777" w:rsidR="00A2173F" w:rsidRPr="00A2173F" w:rsidRDefault="00A2173F" w:rsidP="00A2173F">
      <w:pPr>
        <w:pStyle w:val="ListParagraph"/>
        <w:ind w:left="360"/>
      </w:pPr>
      <w:r w:rsidRPr="00A2173F">
        <w:t>This topic focuses on personal career trajectories in the context of AI advancements. Words like "planning," "viable," "success," and "progression" suggest that individuals are considering how to plan their careers to remain relevant and successful. The mention of "and/or" might indicate weighing different options or paths. There's an emphasis on embracing change and seeking opportunities in the evolving job market.</w:t>
      </w:r>
    </w:p>
    <w:p w14:paraId="5CB16447" w14:textId="77777777" w:rsidR="00A2173F" w:rsidRPr="00A2173F" w:rsidRDefault="00A2173F" w:rsidP="00A2173F">
      <w:pPr>
        <w:pStyle w:val="ListParagraph"/>
        <w:numPr>
          <w:ilvl w:val="0"/>
          <w:numId w:val="36"/>
        </w:numPr>
        <w:rPr>
          <w:b/>
          <w:bCs/>
        </w:rPr>
      </w:pPr>
      <w:r w:rsidRPr="00A2173F">
        <w:rPr>
          <w:b/>
          <w:bCs/>
        </w:rPr>
        <w:t>Topic 5: Accelerating Pace of Automation</w:t>
      </w:r>
    </w:p>
    <w:p w14:paraId="6AA78E02" w14:textId="698B9A87" w:rsidR="00A2173F" w:rsidRPr="00A2173F" w:rsidRDefault="00A2173F" w:rsidP="00A2173F">
      <w:pPr>
        <w:pStyle w:val="ListParagraph"/>
        <w:ind w:left="360"/>
      </w:pPr>
      <w:r w:rsidRPr="00A2173F">
        <w:t xml:space="preserve">This topic addresses the rapid acceleration of AI and automation. The word "pace" stands out significantly, indicating a focus on the speed at which changes are occurring. Words like "sooner," "eliminate," and "warning" suggest that automation may </w:t>
      </w:r>
      <w:r w:rsidRPr="00A2173F">
        <w:lastRenderedPageBreak/>
        <w:t>eliminate certain jobs faster than anticipated, raising concerns and prompting calls for caution. There may be discussions about administrative roles being affected.</w:t>
      </w:r>
    </w:p>
    <w:p w14:paraId="38FFD418" w14:textId="77777777" w:rsidR="00A2173F" w:rsidRPr="00A2173F" w:rsidRDefault="00A2173F" w:rsidP="00A2173F">
      <w:pPr>
        <w:pStyle w:val="ListParagraph"/>
        <w:numPr>
          <w:ilvl w:val="0"/>
          <w:numId w:val="36"/>
        </w:numPr>
        <w:rPr>
          <w:b/>
          <w:bCs/>
        </w:rPr>
      </w:pPr>
      <w:r w:rsidRPr="00A2173F">
        <w:rPr>
          <w:b/>
          <w:bCs/>
        </w:rPr>
        <w:t>Topic 6: Employment Challenges and Economic Policies</w:t>
      </w:r>
    </w:p>
    <w:p w14:paraId="49786FBD" w14:textId="77777777" w:rsidR="00A2173F" w:rsidRPr="00A2173F" w:rsidRDefault="00A2173F" w:rsidP="00A2173F">
      <w:pPr>
        <w:pStyle w:val="ListParagraph"/>
        <w:ind w:left="360"/>
      </w:pPr>
      <w:r w:rsidRPr="00A2173F">
        <w:t>This topic delves into problems related to employment and economic policies in the face of AI advancements. Words like "problem," "position," "created," "collar," "massive," "policy," and "job" indicate discussions about the challenges workers face, particularly in blue-collar positions. There's mention of "massive" changes and the need for policies to address job displacement.</w:t>
      </w:r>
    </w:p>
    <w:p w14:paraId="00CAFE69" w14:textId="77777777" w:rsidR="00A2173F" w:rsidRPr="00A2173F" w:rsidRDefault="00A2173F" w:rsidP="00A2173F">
      <w:pPr>
        <w:pStyle w:val="ListParagraph"/>
        <w:numPr>
          <w:ilvl w:val="0"/>
          <w:numId w:val="36"/>
        </w:numPr>
        <w:rPr>
          <w:b/>
          <w:bCs/>
        </w:rPr>
      </w:pPr>
      <w:r w:rsidRPr="00A2173F">
        <w:rPr>
          <w:b/>
          <w:bCs/>
        </w:rPr>
        <w:t>Topic 7: Government Services and Automation</w:t>
      </w:r>
    </w:p>
    <w:p w14:paraId="068EBA58" w14:textId="77777777" w:rsidR="00A2173F" w:rsidRPr="00A2173F" w:rsidRDefault="00A2173F" w:rsidP="00035E7E">
      <w:pPr>
        <w:pStyle w:val="ListParagraph"/>
        <w:ind w:left="360"/>
      </w:pPr>
      <w:r w:rsidRPr="00A2173F">
        <w:t>This topic focuses on the government's role in addressing unemployment and the impact of automation on services. Words like "service," "government," "unemployed," "population," "physical," "system," and "automated" suggest discussions about how government services can support unemployed populations and how automation affects public services. "UBI" (Universal Basic Income) appears to be a point of discussion as a potential solution.</w:t>
      </w:r>
    </w:p>
    <w:p w14:paraId="19596B79" w14:textId="77777777" w:rsidR="00A2173F" w:rsidRPr="00A2173F" w:rsidRDefault="00A2173F" w:rsidP="00A2173F">
      <w:pPr>
        <w:pStyle w:val="ListParagraph"/>
        <w:numPr>
          <w:ilvl w:val="0"/>
          <w:numId w:val="36"/>
        </w:numPr>
        <w:rPr>
          <w:b/>
          <w:bCs/>
        </w:rPr>
      </w:pPr>
      <w:r w:rsidRPr="00A2173F">
        <w:rPr>
          <w:b/>
          <w:bCs/>
        </w:rPr>
        <w:t>Topic 8: Communication and Expression Challenges</w:t>
      </w:r>
    </w:p>
    <w:p w14:paraId="220658A5" w14:textId="33D0D4E0" w:rsidR="00A2173F" w:rsidRPr="00A2173F" w:rsidRDefault="00A2173F" w:rsidP="00A2173F">
      <w:pPr>
        <w:pStyle w:val="ListParagraph"/>
        <w:ind w:left="360"/>
      </w:pPr>
      <w:r w:rsidRPr="00A2173F">
        <w:t>This topic seems to highlight issues related to communication and expression. The high frequency of punctuation marks like "’," "“," and "”" suggests textual elements or perhaps quoting and dialogues in discussions. Words like "stop," "voice," "concerned," "affected," and "negative" indicate conversations about being heard, expressing concerns, or negative impacts on communication.</w:t>
      </w:r>
    </w:p>
    <w:p w14:paraId="19262E60" w14:textId="77777777" w:rsidR="00A2173F" w:rsidRPr="00A2173F" w:rsidRDefault="00A2173F" w:rsidP="00A2173F">
      <w:pPr>
        <w:pStyle w:val="ListParagraph"/>
        <w:numPr>
          <w:ilvl w:val="0"/>
          <w:numId w:val="36"/>
        </w:numPr>
        <w:rPr>
          <w:b/>
          <w:bCs/>
        </w:rPr>
      </w:pPr>
      <w:r w:rsidRPr="00A2173F">
        <w:rPr>
          <w:b/>
          <w:bCs/>
        </w:rPr>
        <w:t>Topic 9: Technological Devices and User Experience</w:t>
      </w:r>
    </w:p>
    <w:p w14:paraId="68CDD32B" w14:textId="77777777" w:rsidR="00A2173F" w:rsidRPr="00A2173F" w:rsidRDefault="00A2173F" w:rsidP="00035E7E">
      <w:pPr>
        <w:pStyle w:val="ListParagraph"/>
        <w:ind w:left="360"/>
      </w:pPr>
      <w:r w:rsidRPr="00A2173F">
        <w:t>This topic revolves around technology devices and user experiences. Words like "suffering," "</w:t>
      </w:r>
      <w:proofErr w:type="spellStart"/>
      <w:r w:rsidRPr="00A2173F">
        <w:t>ipad</w:t>
      </w:r>
      <w:proofErr w:type="spellEnd"/>
      <w:r w:rsidRPr="00A2173F">
        <w:t>," "ideally," "device," "</w:t>
      </w:r>
      <w:proofErr w:type="spellStart"/>
      <w:r w:rsidRPr="00A2173F">
        <w:t>ipados</w:t>
      </w:r>
      <w:proofErr w:type="spellEnd"/>
      <w:r w:rsidRPr="00A2173F">
        <w:t>," "</w:t>
      </w:r>
      <w:proofErr w:type="spellStart"/>
      <w:r w:rsidRPr="00A2173F">
        <w:t>macos</w:t>
      </w:r>
      <w:proofErr w:type="spellEnd"/>
      <w:r w:rsidRPr="00A2173F">
        <w:t>," "remove," and "cyber" suggest discussions about issues with devices, perhaps frustrations with technology or software updates. "Suffering" in this context may refer to user dissatisfaction or challenges with adapting to new technologies.</w:t>
      </w:r>
    </w:p>
    <w:p w14:paraId="017CE4C3" w14:textId="77777777" w:rsidR="00A2173F" w:rsidRPr="00A2173F" w:rsidRDefault="00A2173F" w:rsidP="00A2173F">
      <w:pPr>
        <w:pStyle w:val="ListParagraph"/>
        <w:numPr>
          <w:ilvl w:val="0"/>
          <w:numId w:val="36"/>
        </w:numPr>
        <w:rPr>
          <w:b/>
          <w:bCs/>
        </w:rPr>
      </w:pPr>
      <w:r w:rsidRPr="00A2173F">
        <w:rPr>
          <w:b/>
          <w:bCs/>
        </w:rPr>
        <w:t>Topic 10: General Discussions on AI and Employment</w:t>
      </w:r>
    </w:p>
    <w:p w14:paraId="2F60B4DB" w14:textId="77777777" w:rsidR="00A2173F" w:rsidRPr="00A2173F" w:rsidRDefault="00A2173F" w:rsidP="00035E7E">
      <w:pPr>
        <w:pStyle w:val="ListParagraph"/>
        <w:ind w:left="360"/>
      </w:pPr>
      <w:r w:rsidRPr="00A2173F">
        <w:t>This topic captures general conversations about AI's impact on jobs and the future. Words like "ai," "job," "people," "like," "human," "I'm," "art," "work," "future," and "think" indicate broad discussions about how AI affects employment, human roles, and thoughts about the future. There's a mix of personal reflections and general observations.</w:t>
      </w:r>
    </w:p>
    <w:p w14:paraId="6AB51F79" w14:textId="77777777" w:rsidR="00A2173F" w:rsidRPr="001808B4" w:rsidRDefault="00A2173F" w:rsidP="00F3682D"/>
    <w:p w14:paraId="2A43F8B4" w14:textId="0CA8E53D" w:rsidR="00B82EFD" w:rsidRPr="004D554A" w:rsidRDefault="000C04C3" w:rsidP="000C04C3">
      <w:r>
        <w:br w:type="page"/>
      </w:r>
    </w:p>
    <w:p w14:paraId="0A83BE1E" w14:textId="74B0FBE4" w:rsidR="004D554A" w:rsidRPr="004D554A" w:rsidRDefault="00B82EFD" w:rsidP="00B82EFD">
      <w:pPr>
        <w:pStyle w:val="Heading1"/>
      </w:pPr>
      <w:r>
        <w:lastRenderedPageBreak/>
        <w:t>Summary</w:t>
      </w:r>
    </w:p>
    <w:p w14:paraId="7B2140C3" w14:textId="77777777" w:rsidR="004D554A" w:rsidRPr="004D554A" w:rsidRDefault="004D554A" w:rsidP="004D554A">
      <w:pPr>
        <w:spacing w:line="240" w:lineRule="auto"/>
        <w:contextualSpacing/>
        <w:rPr>
          <w:b/>
          <w:bCs/>
        </w:rPr>
      </w:pPr>
      <w:r w:rsidRPr="004D554A">
        <w:rPr>
          <w:b/>
          <w:bCs/>
        </w:rPr>
        <w:t>EDA Findings</w:t>
      </w:r>
    </w:p>
    <w:p w14:paraId="45BE7E10" w14:textId="34BA1B37" w:rsidR="004D554A" w:rsidRPr="004D554A" w:rsidRDefault="004D554A" w:rsidP="004D554A">
      <w:pPr>
        <w:numPr>
          <w:ilvl w:val="0"/>
          <w:numId w:val="13"/>
        </w:numPr>
        <w:spacing w:line="240" w:lineRule="auto"/>
        <w:contextualSpacing/>
      </w:pPr>
      <w:r w:rsidRPr="004D554A">
        <w:t xml:space="preserve">Trends Over Time: There was an observable increase in discussions </w:t>
      </w:r>
      <w:r w:rsidR="00B82EFD">
        <w:t>on</w:t>
      </w:r>
      <w:r w:rsidRPr="004D554A">
        <w:t xml:space="preserve"> AI and employment following the release of ChatGPT.</w:t>
      </w:r>
    </w:p>
    <w:p w14:paraId="37F70401" w14:textId="77777777" w:rsidR="004D554A" w:rsidRPr="004D554A" w:rsidRDefault="004D554A" w:rsidP="004D554A">
      <w:pPr>
        <w:numPr>
          <w:ilvl w:val="0"/>
          <w:numId w:val="13"/>
        </w:numPr>
        <w:spacing w:line="240" w:lineRule="auto"/>
        <w:contextualSpacing/>
      </w:pPr>
      <w:r w:rsidRPr="004D554A">
        <w:t>Sentiment Analysis: The average sentiment fluctuated over time, indicating varying emotional responses to AI developments.</w:t>
      </w:r>
    </w:p>
    <w:p w14:paraId="1A616C30" w14:textId="0F0F9BB8" w:rsidR="004D554A" w:rsidRPr="004D554A" w:rsidRDefault="004D554A" w:rsidP="004D554A">
      <w:pPr>
        <w:numPr>
          <w:ilvl w:val="0"/>
          <w:numId w:val="13"/>
        </w:numPr>
        <w:spacing w:line="240" w:lineRule="auto"/>
        <w:contextualSpacing/>
      </w:pPr>
      <w:r w:rsidRPr="004D554A">
        <w:t xml:space="preserve">Word Frequencies: Common words included </w:t>
      </w:r>
      <w:r w:rsidR="00B82EFD">
        <w:t>“</w:t>
      </w:r>
      <w:r w:rsidRPr="004D554A">
        <w:t>ai</w:t>
      </w:r>
      <w:r w:rsidR="00B82EFD">
        <w:t>,”</w:t>
      </w:r>
      <w:r w:rsidRPr="004D554A">
        <w:t xml:space="preserve"> </w:t>
      </w:r>
      <w:r w:rsidR="00B82EFD">
        <w:t>“</w:t>
      </w:r>
      <w:r w:rsidRPr="004D554A">
        <w:t>job</w:t>
      </w:r>
      <w:r w:rsidR="00B82EFD">
        <w:t>,”</w:t>
      </w:r>
      <w:r w:rsidRPr="004D554A">
        <w:t xml:space="preserve"> </w:t>
      </w:r>
      <w:r w:rsidR="00B82EFD">
        <w:t>“</w:t>
      </w:r>
      <w:r w:rsidRPr="004D554A">
        <w:t>people</w:t>
      </w:r>
      <w:r w:rsidR="00B82EFD">
        <w:t>,”</w:t>
      </w:r>
      <w:r w:rsidRPr="004D554A">
        <w:t xml:space="preserve"> </w:t>
      </w:r>
      <w:r w:rsidR="00B82EFD">
        <w:t>“</w:t>
      </w:r>
      <w:r w:rsidRPr="004D554A">
        <w:t>work</w:t>
      </w:r>
      <w:r w:rsidR="00B82EFD">
        <w:t>,”</w:t>
      </w:r>
      <w:r w:rsidRPr="004D554A">
        <w:t xml:space="preserve"> and </w:t>
      </w:r>
      <w:r w:rsidR="00B82EFD">
        <w:t>“</w:t>
      </w:r>
      <w:r w:rsidRPr="004D554A">
        <w:t>human</w:t>
      </w:r>
      <w:r w:rsidR="00B82EFD">
        <w:t>,”</w:t>
      </w:r>
      <w:r w:rsidRPr="004D554A">
        <w:t xml:space="preserve"> highlighting the central themes of employment and human-AI interaction.</w:t>
      </w:r>
    </w:p>
    <w:p w14:paraId="26802E67" w14:textId="77777777" w:rsidR="004D554A" w:rsidRPr="004D554A" w:rsidRDefault="004D554A" w:rsidP="004D554A">
      <w:pPr>
        <w:spacing w:line="240" w:lineRule="auto"/>
        <w:contextualSpacing/>
        <w:rPr>
          <w:b/>
          <w:bCs/>
        </w:rPr>
      </w:pPr>
      <w:r w:rsidRPr="004D554A">
        <w:rPr>
          <w:b/>
          <w:bCs/>
        </w:rPr>
        <w:t>Model Performance</w:t>
      </w:r>
    </w:p>
    <w:p w14:paraId="1E80EB67" w14:textId="027C2CEA" w:rsidR="004D554A" w:rsidRPr="004D554A" w:rsidRDefault="004D554A" w:rsidP="004D554A">
      <w:pPr>
        <w:numPr>
          <w:ilvl w:val="0"/>
          <w:numId w:val="14"/>
        </w:numPr>
        <w:spacing w:line="240" w:lineRule="auto"/>
        <w:contextualSpacing/>
      </w:pPr>
      <w:r w:rsidRPr="004D554A">
        <w:t xml:space="preserve">Random Forest Model: Demonstrated better performance for the C2 Worker category but failed to </w:t>
      </w:r>
      <w:r w:rsidR="00B82EFD">
        <w:t xml:space="preserve">effectively </w:t>
      </w:r>
      <w:r w:rsidRPr="004D554A">
        <w:t>predict C1 Work and C3 Workforce.</w:t>
      </w:r>
    </w:p>
    <w:p w14:paraId="52D39AEB" w14:textId="77777777" w:rsidR="004D554A" w:rsidRPr="004D554A" w:rsidRDefault="004D554A" w:rsidP="004D554A">
      <w:pPr>
        <w:numPr>
          <w:ilvl w:val="0"/>
          <w:numId w:val="14"/>
        </w:numPr>
        <w:spacing w:line="240" w:lineRule="auto"/>
        <w:contextualSpacing/>
      </w:pPr>
      <w:r w:rsidRPr="004D554A">
        <w:t>SVM Model: Showed limited effectiveness across all categories.</w:t>
      </w:r>
    </w:p>
    <w:p w14:paraId="1AEB14AC" w14:textId="77777777" w:rsidR="004D554A" w:rsidRPr="004D554A" w:rsidRDefault="004D554A" w:rsidP="004D554A">
      <w:pPr>
        <w:numPr>
          <w:ilvl w:val="0"/>
          <w:numId w:val="14"/>
        </w:numPr>
        <w:spacing w:line="240" w:lineRule="auto"/>
        <w:contextualSpacing/>
      </w:pPr>
      <w:r w:rsidRPr="004D554A">
        <w:t>Challenges: The models struggled due to class imbalance and the complexity of the multilabel classification task.</w:t>
      </w:r>
    </w:p>
    <w:p w14:paraId="4784C228" w14:textId="77777777" w:rsidR="004D554A" w:rsidRPr="004D554A" w:rsidRDefault="004D554A" w:rsidP="004D554A">
      <w:pPr>
        <w:spacing w:line="240" w:lineRule="auto"/>
        <w:contextualSpacing/>
        <w:rPr>
          <w:b/>
          <w:bCs/>
        </w:rPr>
      </w:pPr>
      <w:r w:rsidRPr="004D554A">
        <w:rPr>
          <w:b/>
          <w:bCs/>
        </w:rPr>
        <w:t>Topic Modeling Insights</w:t>
      </w:r>
    </w:p>
    <w:p w14:paraId="630D3F13" w14:textId="77777777" w:rsidR="00354492" w:rsidRPr="006C6156" w:rsidRDefault="00354492" w:rsidP="00354492">
      <w:pPr>
        <w:spacing w:line="240" w:lineRule="auto"/>
        <w:contextualSpacing/>
      </w:pPr>
      <w:r w:rsidRPr="006C6156">
        <w:t>Across all datasets, several common themes emerge:</w:t>
      </w:r>
    </w:p>
    <w:p w14:paraId="0E39B271" w14:textId="77777777" w:rsidR="00354492" w:rsidRPr="006C6156" w:rsidRDefault="00354492" w:rsidP="00354492">
      <w:pPr>
        <w:pStyle w:val="ListParagraph"/>
        <w:numPr>
          <w:ilvl w:val="0"/>
          <w:numId w:val="22"/>
        </w:numPr>
        <w:spacing w:line="240" w:lineRule="auto"/>
      </w:pPr>
      <w:r w:rsidRPr="006C6156">
        <w:rPr>
          <w:b/>
          <w:bCs/>
        </w:rPr>
        <w:t>AI's Impact on Employment:</w:t>
      </w:r>
      <w:r w:rsidRPr="006C6156">
        <w:t xml:space="preserve"> There's a pervasive concern about how AI will affect jobs, both at the individual and industry levels. Workers are contemplating the potential for job displacement and the need to adapt to new technologies.</w:t>
      </w:r>
    </w:p>
    <w:p w14:paraId="567F5A2A" w14:textId="77777777" w:rsidR="00354492" w:rsidRPr="006C6156" w:rsidRDefault="00354492" w:rsidP="00354492">
      <w:pPr>
        <w:pStyle w:val="ListParagraph"/>
        <w:numPr>
          <w:ilvl w:val="0"/>
          <w:numId w:val="22"/>
        </w:numPr>
        <w:spacing w:line="240" w:lineRule="auto"/>
      </w:pPr>
      <w:r w:rsidRPr="006C6156">
        <w:rPr>
          <w:b/>
          <w:bCs/>
        </w:rPr>
        <w:t>Human vs. AI Creativity:</w:t>
      </w:r>
      <w:r w:rsidRPr="006C6156">
        <w:t xml:space="preserve"> Particularly in the art sector, there's significant discourse on the differences between human-created and AI-generated content. The value of human creativity is being examined </w:t>
      </w:r>
      <w:proofErr w:type="gramStart"/>
      <w:r w:rsidRPr="006C6156">
        <w:t>in light of</w:t>
      </w:r>
      <w:proofErr w:type="gramEnd"/>
      <w:r w:rsidRPr="006C6156">
        <w:t xml:space="preserve"> AI's capabilities.</w:t>
      </w:r>
    </w:p>
    <w:p w14:paraId="6EB2D12D" w14:textId="77777777" w:rsidR="00354492" w:rsidRPr="006C6156" w:rsidRDefault="00354492" w:rsidP="00354492">
      <w:pPr>
        <w:pStyle w:val="ListParagraph"/>
        <w:numPr>
          <w:ilvl w:val="0"/>
          <w:numId w:val="22"/>
        </w:numPr>
        <w:spacing w:line="240" w:lineRule="auto"/>
      </w:pPr>
      <w:r w:rsidRPr="006C6156">
        <w:rPr>
          <w:b/>
          <w:bCs/>
        </w:rPr>
        <w:t>Future Uncertainty:</w:t>
      </w:r>
      <w:r w:rsidRPr="006C6156">
        <w:t xml:space="preserve"> Many discussions express uncertainty about the future. Questions about how AI will reshape careers, industries, and society are prevalent, reflecting both anxiety and curiosity.</w:t>
      </w:r>
    </w:p>
    <w:p w14:paraId="5D0F95F8" w14:textId="77777777" w:rsidR="00354492" w:rsidRPr="006C6156" w:rsidRDefault="00354492" w:rsidP="00354492">
      <w:pPr>
        <w:pStyle w:val="ListParagraph"/>
        <w:numPr>
          <w:ilvl w:val="0"/>
          <w:numId w:val="22"/>
        </w:numPr>
        <w:spacing w:line="240" w:lineRule="auto"/>
      </w:pPr>
      <w:r w:rsidRPr="006C6156">
        <w:rPr>
          <w:b/>
          <w:bCs/>
        </w:rPr>
        <w:t>Ethical and Societal Considerations:</w:t>
      </w:r>
      <w:r w:rsidRPr="006C6156">
        <w:t xml:space="preserve"> Ethical issues, such as the implications of AGI and the societal impact of widespread automation, are important topics. There's an awareness of the need for responsible AI development and consideration of its effects on humanity.</w:t>
      </w:r>
    </w:p>
    <w:p w14:paraId="39F93737" w14:textId="77777777" w:rsidR="00354492" w:rsidRDefault="00354492" w:rsidP="00354492">
      <w:pPr>
        <w:pStyle w:val="ListParagraph"/>
        <w:numPr>
          <w:ilvl w:val="0"/>
          <w:numId w:val="22"/>
        </w:numPr>
        <w:spacing w:line="240" w:lineRule="auto"/>
      </w:pPr>
      <w:r w:rsidRPr="006C6156">
        <w:rPr>
          <w:b/>
          <w:bCs/>
        </w:rPr>
        <w:t>Need for Adaptation:</w:t>
      </w:r>
      <w:r w:rsidRPr="006C6156">
        <w:t xml:space="preserve"> Workers recognize the necessity of adapting to the changing landscape, whether through upskilling, retraining, or shifting to roles less susceptible to automation.</w:t>
      </w:r>
    </w:p>
    <w:p w14:paraId="2E779EDB" w14:textId="77777777" w:rsidR="00B82EFD" w:rsidRDefault="00B82EFD" w:rsidP="004D554A">
      <w:pPr>
        <w:spacing w:line="240" w:lineRule="auto"/>
        <w:contextualSpacing/>
        <w:rPr>
          <w:b/>
          <w:bCs/>
        </w:rPr>
      </w:pPr>
    </w:p>
    <w:p w14:paraId="640DE882" w14:textId="0F7B8F14" w:rsidR="00281385" w:rsidRPr="004D554A" w:rsidRDefault="00281385" w:rsidP="004D554A">
      <w:pPr>
        <w:spacing w:line="240" w:lineRule="auto"/>
        <w:contextualSpacing/>
      </w:pPr>
    </w:p>
    <w:sectPr w:rsidR="00281385" w:rsidRPr="004D554A" w:rsidSect="003803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D1546"/>
    <w:multiLevelType w:val="hybridMultilevel"/>
    <w:tmpl w:val="966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D52A5D"/>
    <w:multiLevelType w:val="multilevel"/>
    <w:tmpl w:val="EBFCD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C6BE8"/>
    <w:multiLevelType w:val="multilevel"/>
    <w:tmpl w:val="C908B33A"/>
    <w:lvl w:ilvl="0">
      <w:start w:val="1"/>
      <w:numFmt w:val="decimal"/>
      <w:lvlText w:val="%1."/>
      <w:lvlJc w:val="left"/>
      <w:pPr>
        <w:tabs>
          <w:tab w:val="num" w:pos="720"/>
        </w:tabs>
        <w:ind w:left="720" w:hanging="360"/>
      </w:pPr>
    </w:lvl>
    <w:lvl w:ilvl="1">
      <w:start w:val="1"/>
      <w:numFmt w:val="decimal"/>
      <w:lvlText w:val="%2."/>
      <w:lvlJc w:val="left"/>
      <w:pPr>
        <w:tabs>
          <w:tab w:val="num" w:pos="360"/>
        </w:tabs>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2D63B0"/>
    <w:multiLevelType w:val="multilevel"/>
    <w:tmpl w:val="30B8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91438"/>
    <w:multiLevelType w:val="multilevel"/>
    <w:tmpl w:val="CFFEF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7E650E"/>
    <w:multiLevelType w:val="multilevel"/>
    <w:tmpl w:val="325E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0E7F67"/>
    <w:multiLevelType w:val="multilevel"/>
    <w:tmpl w:val="C908B33A"/>
    <w:lvl w:ilvl="0">
      <w:start w:val="1"/>
      <w:numFmt w:val="decimal"/>
      <w:lvlText w:val="%1."/>
      <w:lvlJc w:val="left"/>
      <w:pPr>
        <w:tabs>
          <w:tab w:val="num" w:pos="720"/>
        </w:tabs>
        <w:ind w:left="720" w:hanging="360"/>
      </w:pPr>
    </w:lvl>
    <w:lvl w:ilvl="1">
      <w:start w:val="1"/>
      <w:numFmt w:val="decimal"/>
      <w:lvlText w:val="%2."/>
      <w:lvlJc w:val="left"/>
      <w:pPr>
        <w:tabs>
          <w:tab w:val="num" w:pos="1170"/>
        </w:tabs>
        <w:ind w:left="117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F64AFA"/>
    <w:multiLevelType w:val="multilevel"/>
    <w:tmpl w:val="1B224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AE5DF1"/>
    <w:multiLevelType w:val="multilevel"/>
    <w:tmpl w:val="82C0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102342"/>
    <w:multiLevelType w:val="multilevel"/>
    <w:tmpl w:val="C74C6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96075E"/>
    <w:multiLevelType w:val="multilevel"/>
    <w:tmpl w:val="B8981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1743A"/>
    <w:multiLevelType w:val="multilevel"/>
    <w:tmpl w:val="4938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EE0A0A"/>
    <w:multiLevelType w:val="multilevel"/>
    <w:tmpl w:val="AB1A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DA4B72"/>
    <w:multiLevelType w:val="multilevel"/>
    <w:tmpl w:val="2FD4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1E7262"/>
    <w:multiLevelType w:val="multilevel"/>
    <w:tmpl w:val="BFAA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DE6ED9"/>
    <w:multiLevelType w:val="multilevel"/>
    <w:tmpl w:val="77AC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D139EB"/>
    <w:multiLevelType w:val="multilevel"/>
    <w:tmpl w:val="6AF82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D838D4"/>
    <w:multiLevelType w:val="multilevel"/>
    <w:tmpl w:val="986CE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BD09EA"/>
    <w:multiLevelType w:val="multilevel"/>
    <w:tmpl w:val="0BD41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5F1807"/>
    <w:multiLevelType w:val="multilevel"/>
    <w:tmpl w:val="03F046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8204D8"/>
    <w:multiLevelType w:val="multilevel"/>
    <w:tmpl w:val="1AA80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A628D1"/>
    <w:multiLevelType w:val="multilevel"/>
    <w:tmpl w:val="19FA1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7E2244"/>
    <w:multiLevelType w:val="multilevel"/>
    <w:tmpl w:val="C908B33A"/>
    <w:lvl w:ilvl="0">
      <w:start w:val="1"/>
      <w:numFmt w:val="decimal"/>
      <w:lvlText w:val="%1."/>
      <w:lvlJc w:val="left"/>
      <w:pPr>
        <w:tabs>
          <w:tab w:val="num" w:pos="720"/>
        </w:tabs>
        <w:ind w:left="720" w:hanging="360"/>
      </w:pPr>
    </w:lvl>
    <w:lvl w:ilvl="1">
      <w:start w:val="1"/>
      <w:numFmt w:val="decimal"/>
      <w:lvlText w:val="%2."/>
      <w:lvlJc w:val="left"/>
      <w:pPr>
        <w:tabs>
          <w:tab w:val="num" w:pos="360"/>
        </w:tabs>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143A94"/>
    <w:multiLevelType w:val="multilevel"/>
    <w:tmpl w:val="164A5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E6666E"/>
    <w:multiLevelType w:val="multilevel"/>
    <w:tmpl w:val="B29E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6D7FEF"/>
    <w:multiLevelType w:val="multilevel"/>
    <w:tmpl w:val="C908B33A"/>
    <w:lvl w:ilvl="0">
      <w:start w:val="1"/>
      <w:numFmt w:val="decimal"/>
      <w:lvlText w:val="%1."/>
      <w:lvlJc w:val="left"/>
      <w:pPr>
        <w:tabs>
          <w:tab w:val="num" w:pos="360"/>
        </w:tabs>
        <w:ind w:left="360" w:hanging="360"/>
      </w:pPr>
    </w:lvl>
    <w:lvl w:ilvl="1">
      <w:start w:val="1"/>
      <w:numFmt w:val="decimal"/>
      <w:lvlText w:val="%2."/>
      <w:lvlJc w:val="left"/>
      <w:pPr>
        <w:tabs>
          <w:tab w:val="num" w:pos="0"/>
        </w:tabs>
        <w:ind w:left="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67CA0137"/>
    <w:multiLevelType w:val="multilevel"/>
    <w:tmpl w:val="A9466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EB220C"/>
    <w:multiLevelType w:val="multilevel"/>
    <w:tmpl w:val="C584F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3C75B3"/>
    <w:multiLevelType w:val="multilevel"/>
    <w:tmpl w:val="2760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790F13"/>
    <w:multiLevelType w:val="multilevel"/>
    <w:tmpl w:val="0806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1F5C52"/>
    <w:multiLevelType w:val="multilevel"/>
    <w:tmpl w:val="FAE49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DD501D"/>
    <w:multiLevelType w:val="multilevel"/>
    <w:tmpl w:val="41141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D16098"/>
    <w:multiLevelType w:val="multilevel"/>
    <w:tmpl w:val="CF06B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021528"/>
    <w:multiLevelType w:val="multilevel"/>
    <w:tmpl w:val="9B547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B813FA"/>
    <w:multiLevelType w:val="hybridMultilevel"/>
    <w:tmpl w:val="A5D0CDB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9C478B"/>
    <w:multiLevelType w:val="multilevel"/>
    <w:tmpl w:val="DAD6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2262329">
    <w:abstractNumId w:val="3"/>
  </w:num>
  <w:num w:numId="2" w16cid:durableId="858398120">
    <w:abstractNumId w:val="26"/>
  </w:num>
  <w:num w:numId="3" w16cid:durableId="1293361400">
    <w:abstractNumId w:val="32"/>
  </w:num>
  <w:num w:numId="4" w16cid:durableId="1613852948">
    <w:abstractNumId w:val="19"/>
  </w:num>
  <w:num w:numId="5" w16cid:durableId="50814432">
    <w:abstractNumId w:val="18"/>
  </w:num>
  <w:num w:numId="6" w16cid:durableId="10880647">
    <w:abstractNumId w:val="5"/>
  </w:num>
  <w:num w:numId="7" w16cid:durableId="310598662">
    <w:abstractNumId w:val="11"/>
  </w:num>
  <w:num w:numId="8" w16cid:durableId="1296327125">
    <w:abstractNumId w:val="10"/>
  </w:num>
  <w:num w:numId="9" w16cid:durableId="1432892729">
    <w:abstractNumId w:val="31"/>
  </w:num>
  <w:num w:numId="10" w16cid:durableId="384571353">
    <w:abstractNumId w:val="6"/>
  </w:num>
  <w:num w:numId="11" w16cid:durableId="1891921048">
    <w:abstractNumId w:val="7"/>
  </w:num>
  <w:num w:numId="12" w16cid:durableId="142819796">
    <w:abstractNumId w:val="21"/>
  </w:num>
  <w:num w:numId="13" w16cid:durableId="1157191270">
    <w:abstractNumId w:val="8"/>
  </w:num>
  <w:num w:numId="14" w16cid:durableId="955674534">
    <w:abstractNumId w:val="16"/>
  </w:num>
  <w:num w:numId="15" w16cid:durableId="1199969185">
    <w:abstractNumId w:val="35"/>
  </w:num>
  <w:num w:numId="16" w16cid:durableId="1158496514">
    <w:abstractNumId w:val="20"/>
  </w:num>
  <w:num w:numId="17" w16cid:durableId="325982922">
    <w:abstractNumId w:val="12"/>
  </w:num>
  <w:num w:numId="18" w16cid:durableId="560409694">
    <w:abstractNumId w:val="33"/>
  </w:num>
  <w:num w:numId="19" w16cid:durableId="1494222323">
    <w:abstractNumId w:val="23"/>
  </w:num>
  <w:num w:numId="20" w16cid:durableId="1049957443">
    <w:abstractNumId w:val="27"/>
  </w:num>
  <w:num w:numId="21" w16cid:durableId="1765223378">
    <w:abstractNumId w:val="4"/>
  </w:num>
  <w:num w:numId="22" w16cid:durableId="1025981927">
    <w:abstractNumId w:val="0"/>
  </w:num>
  <w:num w:numId="23" w16cid:durableId="89278408">
    <w:abstractNumId w:val="34"/>
  </w:num>
  <w:num w:numId="24" w16cid:durableId="858472627">
    <w:abstractNumId w:val="22"/>
  </w:num>
  <w:num w:numId="25" w16cid:durableId="76221058">
    <w:abstractNumId w:val="2"/>
  </w:num>
  <w:num w:numId="26" w16cid:durableId="549071896">
    <w:abstractNumId w:val="9"/>
  </w:num>
  <w:num w:numId="27" w16cid:durableId="2040666071">
    <w:abstractNumId w:val="17"/>
  </w:num>
  <w:num w:numId="28" w16cid:durableId="823736793">
    <w:abstractNumId w:val="14"/>
  </w:num>
  <w:num w:numId="29" w16cid:durableId="680549063">
    <w:abstractNumId w:val="30"/>
  </w:num>
  <w:num w:numId="30" w16cid:durableId="1307513011">
    <w:abstractNumId w:val="15"/>
  </w:num>
  <w:num w:numId="31" w16cid:durableId="2132239913">
    <w:abstractNumId w:val="24"/>
  </w:num>
  <w:num w:numId="32" w16cid:durableId="1859662190">
    <w:abstractNumId w:val="29"/>
  </w:num>
  <w:num w:numId="33" w16cid:durableId="325129244">
    <w:abstractNumId w:val="1"/>
  </w:num>
  <w:num w:numId="34" w16cid:durableId="288441898">
    <w:abstractNumId w:val="13"/>
  </w:num>
  <w:num w:numId="35" w16cid:durableId="337076440">
    <w:abstractNumId w:val="28"/>
  </w:num>
  <w:num w:numId="36" w16cid:durableId="135253639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245"/>
    <w:rsid w:val="00035E7E"/>
    <w:rsid w:val="000935E2"/>
    <w:rsid w:val="000C04C3"/>
    <w:rsid w:val="000F6646"/>
    <w:rsid w:val="000F7D4A"/>
    <w:rsid w:val="00123488"/>
    <w:rsid w:val="001362A8"/>
    <w:rsid w:val="001808B4"/>
    <w:rsid w:val="001823EA"/>
    <w:rsid w:val="00215E1D"/>
    <w:rsid w:val="00240D8F"/>
    <w:rsid w:val="00243BCF"/>
    <w:rsid w:val="00280C30"/>
    <w:rsid w:val="00281385"/>
    <w:rsid w:val="00282453"/>
    <w:rsid w:val="00351795"/>
    <w:rsid w:val="00354492"/>
    <w:rsid w:val="0038032F"/>
    <w:rsid w:val="00460F79"/>
    <w:rsid w:val="00483E6D"/>
    <w:rsid w:val="004C6C52"/>
    <w:rsid w:val="004D554A"/>
    <w:rsid w:val="006049E2"/>
    <w:rsid w:val="00610156"/>
    <w:rsid w:val="00623C92"/>
    <w:rsid w:val="00673BCC"/>
    <w:rsid w:val="006826C2"/>
    <w:rsid w:val="006C3834"/>
    <w:rsid w:val="006C6156"/>
    <w:rsid w:val="006F5CFB"/>
    <w:rsid w:val="006F6F6F"/>
    <w:rsid w:val="00716468"/>
    <w:rsid w:val="0075285D"/>
    <w:rsid w:val="0076599C"/>
    <w:rsid w:val="00806F2C"/>
    <w:rsid w:val="00856678"/>
    <w:rsid w:val="00871106"/>
    <w:rsid w:val="0090229C"/>
    <w:rsid w:val="009412C3"/>
    <w:rsid w:val="0094307A"/>
    <w:rsid w:val="00964DCF"/>
    <w:rsid w:val="0097178C"/>
    <w:rsid w:val="009B743F"/>
    <w:rsid w:val="009C37A1"/>
    <w:rsid w:val="009D3245"/>
    <w:rsid w:val="00A2173F"/>
    <w:rsid w:val="00A42BB7"/>
    <w:rsid w:val="00A5763D"/>
    <w:rsid w:val="00AD363F"/>
    <w:rsid w:val="00B82EFD"/>
    <w:rsid w:val="00B95340"/>
    <w:rsid w:val="00BD44CB"/>
    <w:rsid w:val="00BE0D43"/>
    <w:rsid w:val="00C019C1"/>
    <w:rsid w:val="00C15A9F"/>
    <w:rsid w:val="00C73C87"/>
    <w:rsid w:val="00CA4B21"/>
    <w:rsid w:val="00CB4D04"/>
    <w:rsid w:val="00CF7A82"/>
    <w:rsid w:val="00D15BAF"/>
    <w:rsid w:val="00D83CF7"/>
    <w:rsid w:val="00DB5A6D"/>
    <w:rsid w:val="00DC002B"/>
    <w:rsid w:val="00DE6B98"/>
    <w:rsid w:val="00E14B46"/>
    <w:rsid w:val="00E267A5"/>
    <w:rsid w:val="00E45028"/>
    <w:rsid w:val="00E82B08"/>
    <w:rsid w:val="00EA42C1"/>
    <w:rsid w:val="00ED05DB"/>
    <w:rsid w:val="00EE133E"/>
    <w:rsid w:val="00F075D0"/>
    <w:rsid w:val="00F3682D"/>
    <w:rsid w:val="00F452A9"/>
    <w:rsid w:val="00F46C6F"/>
    <w:rsid w:val="00F85684"/>
    <w:rsid w:val="00FC626A"/>
    <w:rsid w:val="00FE6786"/>
    <w:rsid w:val="00FF53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F3DC4"/>
  <w15:chartTrackingRefBased/>
  <w15:docId w15:val="{45D4B88C-464E-9B4A-AF3A-88603406B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554A"/>
    <w:pPr>
      <w:outlineLvl w:val="0"/>
    </w:pPr>
    <w:rPr>
      <w:b/>
      <w:bCs/>
      <w:sz w:val="28"/>
      <w:szCs w:val="28"/>
    </w:rPr>
  </w:style>
  <w:style w:type="paragraph" w:styleId="Heading2">
    <w:name w:val="heading 2"/>
    <w:basedOn w:val="Heading1"/>
    <w:next w:val="Normal"/>
    <w:link w:val="Heading2Char"/>
    <w:uiPriority w:val="9"/>
    <w:unhideWhenUsed/>
    <w:qFormat/>
    <w:rsid w:val="004D554A"/>
    <w:pPr>
      <w:outlineLvl w:val="1"/>
    </w:pPr>
    <w:rPr>
      <w:sz w:val="24"/>
      <w:szCs w:val="24"/>
    </w:rPr>
  </w:style>
  <w:style w:type="paragraph" w:styleId="Heading3">
    <w:name w:val="heading 3"/>
    <w:basedOn w:val="Normal"/>
    <w:next w:val="Normal"/>
    <w:link w:val="Heading3Char"/>
    <w:uiPriority w:val="9"/>
    <w:semiHidden/>
    <w:unhideWhenUsed/>
    <w:qFormat/>
    <w:rsid w:val="009D32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32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32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32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32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32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32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54A"/>
    <w:rPr>
      <w:b/>
      <w:bCs/>
      <w:sz w:val="28"/>
      <w:szCs w:val="28"/>
    </w:rPr>
  </w:style>
  <w:style w:type="character" w:customStyle="1" w:styleId="Heading2Char">
    <w:name w:val="Heading 2 Char"/>
    <w:basedOn w:val="DefaultParagraphFont"/>
    <w:link w:val="Heading2"/>
    <w:uiPriority w:val="9"/>
    <w:rsid w:val="004D554A"/>
    <w:rPr>
      <w:b/>
      <w:bCs/>
    </w:rPr>
  </w:style>
  <w:style w:type="character" w:customStyle="1" w:styleId="Heading3Char">
    <w:name w:val="Heading 3 Char"/>
    <w:basedOn w:val="DefaultParagraphFont"/>
    <w:link w:val="Heading3"/>
    <w:uiPriority w:val="9"/>
    <w:semiHidden/>
    <w:rsid w:val="009D32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32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32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32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32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32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3245"/>
    <w:rPr>
      <w:rFonts w:eastAsiaTheme="majorEastAsia" w:cstheme="majorBidi"/>
      <w:color w:val="272727" w:themeColor="text1" w:themeTint="D8"/>
    </w:rPr>
  </w:style>
  <w:style w:type="paragraph" w:styleId="Title">
    <w:name w:val="Title"/>
    <w:basedOn w:val="Normal"/>
    <w:next w:val="Normal"/>
    <w:link w:val="TitleChar"/>
    <w:uiPriority w:val="10"/>
    <w:qFormat/>
    <w:rsid w:val="009D32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32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32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32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3245"/>
    <w:pPr>
      <w:spacing w:before="160"/>
      <w:jc w:val="center"/>
    </w:pPr>
    <w:rPr>
      <w:i/>
      <w:iCs/>
      <w:color w:val="404040" w:themeColor="text1" w:themeTint="BF"/>
    </w:rPr>
  </w:style>
  <w:style w:type="character" w:customStyle="1" w:styleId="QuoteChar">
    <w:name w:val="Quote Char"/>
    <w:basedOn w:val="DefaultParagraphFont"/>
    <w:link w:val="Quote"/>
    <w:uiPriority w:val="29"/>
    <w:rsid w:val="009D3245"/>
    <w:rPr>
      <w:i/>
      <w:iCs/>
      <w:color w:val="404040" w:themeColor="text1" w:themeTint="BF"/>
    </w:rPr>
  </w:style>
  <w:style w:type="paragraph" w:styleId="ListParagraph">
    <w:name w:val="List Paragraph"/>
    <w:basedOn w:val="Normal"/>
    <w:uiPriority w:val="34"/>
    <w:qFormat/>
    <w:rsid w:val="009D3245"/>
    <w:pPr>
      <w:ind w:left="720"/>
      <w:contextualSpacing/>
    </w:pPr>
  </w:style>
  <w:style w:type="character" w:styleId="IntenseEmphasis">
    <w:name w:val="Intense Emphasis"/>
    <w:basedOn w:val="DefaultParagraphFont"/>
    <w:uiPriority w:val="21"/>
    <w:qFormat/>
    <w:rsid w:val="009D3245"/>
    <w:rPr>
      <w:i/>
      <w:iCs/>
      <w:color w:val="0F4761" w:themeColor="accent1" w:themeShade="BF"/>
    </w:rPr>
  </w:style>
  <w:style w:type="paragraph" w:styleId="IntenseQuote">
    <w:name w:val="Intense Quote"/>
    <w:basedOn w:val="Normal"/>
    <w:next w:val="Normal"/>
    <w:link w:val="IntenseQuoteChar"/>
    <w:uiPriority w:val="30"/>
    <w:qFormat/>
    <w:rsid w:val="009D32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3245"/>
    <w:rPr>
      <w:i/>
      <w:iCs/>
      <w:color w:val="0F4761" w:themeColor="accent1" w:themeShade="BF"/>
    </w:rPr>
  </w:style>
  <w:style w:type="character" w:styleId="IntenseReference">
    <w:name w:val="Intense Reference"/>
    <w:basedOn w:val="DefaultParagraphFont"/>
    <w:uiPriority w:val="32"/>
    <w:qFormat/>
    <w:rsid w:val="009D3245"/>
    <w:rPr>
      <w:b/>
      <w:bCs/>
      <w:smallCaps/>
      <w:color w:val="0F4761" w:themeColor="accent1" w:themeShade="BF"/>
      <w:spacing w:val="5"/>
    </w:rPr>
  </w:style>
  <w:style w:type="character" w:styleId="Hyperlink">
    <w:name w:val="Hyperlink"/>
    <w:basedOn w:val="DefaultParagraphFont"/>
    <w:uiPriority w:val="99"/>
    <w:unhideWhenUsed/>
    <w:rsid w:val="004D554A"/>
    <w:rPr>
      <w:color w:val="467886" w:themeColor="hyperlink"/>
      <w:u w:val="single"/>
    </w:rPr>
  </w:style>
  <w:style w:type="character" w:styleId="UnresolvedMention">
    <w:name w:val="Unresolved Mention"/>
    <w:basedOn w:val="DefaultParagraphFont"/>
    <w:uiPriority w:val="99"/>
    <w:semiHidden/>
    <w:unhideWhenUsed/>
    <w:rsid w:val="004D554A"/>
    <w:rPr>
      <w:color w:val="605E5C"/>
      <w:shd w:val="clear" w:color="auto" w:fill="E1DFDD"/>
    </w:rPr>
  </w:style>
  <w:style w:type="table" w:styleId="TableGrid">
    <w:name w:val="Table Grid"/>
    <w:basedOn w:val="TableNormal"/>
    <w:uiPriority w:val="39"/>
    <w:rsid w:val="004D55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D55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D55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799323">
      <w:bodyDiv w:val="1"/>
      <w:marLeft w:val="0"/>
      <w:marRight w:val="0"/>
      <w:marTop w:val="0"/>
      <w:marBottom w:val="0"/>
      <w:divBdr>
        <w:top w:val="none" w:sz="0" w:space="0" w:color="auto"/>
        <w:left w:val="none" w:sz="0" w:space="0" w:color="auto"/>
        <w:bottom w:val="none" w:sz="0" w:space="0" w:color="auto"/>
        <w:right w:val="none" w:sz="0" w:space="0" w:color="auto"/>
      </w:divBdr>
    </w:div>
    <w:div w:id="105278343">
      <w:bodyDiv w:val="1"/>
      <w:marLeft w:val="0"/>
      <w:marRight w:val="0"/>
      <w:marTop w:val="0"/>
      <w:marBottom w:val="0"/>
      <w:divBdr>
        <w:top w:val="none" w:sz="0" w:space="0" w:color="auto"/>
        <w:left w:val="none" w:sz="0" w:space="0" w:color="auto"/>
        <w:bottom w:val="none" w:sz="0" w:space="0" w:color="auto"/>
        <w:right w:val="none" w:sz="0" w:space="0" w:color="auto"/>
      </w:divBdr>
    </w:div>
    <w:div w:id="107745054">
      <w:bodyDiv w:val="1"/>
      <w:marLeft w:val="0"/>
      <w:marRight w:val="0"/>
      <w:marTop w:val="0"/>
      <w:marBottom w:val="0"/>
      <w:divBdr>
        <w:top w:val="none" w:sz="0" w:space="0" w:color="auto"/>
        <w:left w:val="none" w:sz="0" w:space="0" w:color="auto"/>
        <w:bottom w:val="none" w:sz="0" w:space="0" w:color="auto"/>
        <w:right w:val="none" w:sz="0" w:space="0" w:color="auto"/>
      </w:divBdr>
    </w:div>
    <w:div w:id="205992210">
      <w:bodyDiv w:val="1"/>
      <w:marLeft w:val="0"/>
      <w:marRight w:val="0"/>
      <w:marTop w:val="0"/>
      <w:marBottom w:val="0"/>
      <w:divBdr>
        <w:top w:val="none" w:sz="0" w:space="0" w:color="auto"/>
        <w:left w:val="none" w:sz="0" w:space="0" w:color="auto"/>
        <w:bottom w:val="none" w:sz="0" w:space="0" w:color="auto"/>
        <w:right w:val="none" w:sz="0" w:space="0" w:color="auto"/>
      </w:divBdr>
    </w:div>
    <w:div w:id="247008825">
      <w:bodyDiv w:val="1"/>
      <w:marLeft w:val="0"/>
      <w:marRight w:val="0"/>
      <w:marTop w:val="0"/>
      <w:marBottom w:val="0"/>
      <w:divBdr>
        <w:top w:val="none" w:sz="0" w:space="0" w:color="auto"/>
        <w:left w:val="none" w:sz="0" w:space="0" w:color="auto"/>
        <w:bottom w:val="none" w:sz="0" w:space="0" w:color="auto"/>
        <w:right w:val="none" w:sz="0" w:space="0" w:color="auto"/>
      </w:divBdr>
    </w:div>
    <w:div w:id="354891446">
      <w:bodyDiv w:val="1"/>
      <w:marLeft w:val="0"/>
      <w:marRight w:val="0"/>
      <w:marTop w:val="0"/>
      <w:marBottom w:val="0"/>
      <w:divBdr>
        <w:top w:val="none" w:sz="0" w:space="0" w:color="auto"/>
        <w:left w:val="none" w:sz="0" w:space="0" w:color="auto"/>
        <w:bottom w:val="none" w:sz="0" w:space="0" w:color="auto"/>
        <w:right w:val="none" w:sz="0" w:space="0" w:color="auto"/>
      </w:divBdr>
    </w:div>
    <w:div w:id="405345491">
      <w:bodyDiv w:val="1"/>
      <w:marLeft w:val="0"/>
      <w:marRight w:val="0"/>
      <w:marTop w:val="0"/>
      <w:marBottom w:val="0"/>
      <w:divBdr>
        <w:top w:val="none" w:sz="0" w:space="0" w:color="auto"/>
        <w:left w:val="none" w:sz="0" w:space="0" w:color="auto"/>
        <w:bottom w:val="none" w:sz="0" w:space="0" w:color="auto"/>
        <w:right w:val="none" w:sz="0" w:space="0" w:color="auto"/>
      </w:divBdr>
    </w:div>
    <w:div w:id="616646245">
      <w:bodyDiv w:val="1"/>
      <w:marLeft w:val="0"/>
      <w:marRight w:val="0"/>
      <w:marTop w:val="0"/>
      <w:marBottom w:val="0"/>
      <w:divBdr>
        <w:top w:val="none" w:sz="0" w:space="0" w:color="auto"/>
        <w:left w:val="none" w:sz="0" w:space="0" w:color="auto"/>
        <w:bottom w:val="none" w:sz="0" w:space="0" w:color="auto"/>
        <w:right w:val="none" w:sz="0" w:space="0" w:color="auto"/>
      </w:divBdr>
    </w:div>
    <w:div w:id="738135610">
      <w:bodyDiv w:val="1"/>
      <w:marLeft w:val="0"/>
      <w:marRight w:val="0"/>
      <w:marTop w:val="0"/>
      <w:marBottom w:val="0"/>
      <w:divBdr>
        <w:top w:val="none" w:sz="0" w:space="0" w:color="auto"/>
        <w:left w:val="none" w:sz="0" w:space="0" w:color="auto"/>
        <w:bottom w:val="none" w:sz="0" w:space="0" w:color="auto"/>
        <w:right w:val="none" w:sz="0" w:space="0" w:color="auto"/>
      </w:divBdr>
    </w:div>
    <w:div w:id="765228385">
      <w:bodyDiv w:val="1"/>
      <w:marLeft w:val="0"/>
      <w:marRight w:val="0"/>
      <w:marTop w:val="0"/>
      <w:marBottom w:val="0"/>
      <w:divBdr>
        <w:top w:val="none" w:sz="0" w:space="0" w:color="auto"/>
        <w:left w:val="none" w:sz="0" w:space="0" w:color="auto"/>
        <w:bottom w:val="none" w:sz="0" w:space="0" w:color="auto"/>
        <w:right w:val="none" w:sz="0" w:space="0" w:color="auto"/>
      </w:divBdr>
      <w:divsChild>
        <w:div w:id="1102915688">
          <w:marLeft w:val="0"/>
          <w:marRight w:val="0"/>
          <w:marTop w:val="0"/>
          <w:marBottom w:val="0"/>
          <w:divBdr>
            <w:top w:val="none" w:sz="0" w:space="0" w:color="auto"/>
            <w:left w:val="none" w:sz="0" w:space="0" w:color="auto"/>
            <w:bottom w:val="none" w:sz="0" w:space="0" w:color="auto"/>
            <w:right w:val="none" w:sz="0" w:space="0" w:color="auto"/>
          </w:divBdr>
          <w:divsChild>
            <w:div w:id="6406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43702">
      <w:bodyDiv w:val="1"/>
      <w:marLeft w:val="0"/>
      <w:marRight w:val="0"/>
      <w:marTop w:val="0"/>
      <w:marBottom w:val="0"/>
      <w:divBdr>
        <w:top w:val="none" w:sz="0" w:space="0" w:color="auto"/>
        <w:left w:val="none" w:sz="0" w:space="0" w:color="auto"/>
        <w:bottom w:val="none" w:sz="0" w:space="0" w:color="auto"/>
        <w:right w:val="none" w:sz="0" w:space="0" w:color="auto"/>
      </w:divBdr>
    </w:div>
    <w:div w:id="784614979">
      <w:bodyDiv w:val="1"/>
      <w:marLeft w:val="0"/>
      <w:marRight w:val="0"/>
      <w:marTop w:val="0"/>
      <w:marBottom w:val="0"/>
      <w:divBdr>
        <w:top w:val="none" w:sz="0" w:space="0" w:color="auto"/>
        <w:left w:val="none" w:sz="0" w:space="0" w:color="auto"/>
        <w:bottom w:val="none" w:sz="0" w:space="0" w:color="auto"/>
        <w:right w:val="none" w:sz="0" w:space="0" w:color="auto"/>
      </w:divBdr>
      <w:divsChild>
        <w:div w:id="709063966">
          <w:marLeft w:val="0"/>
          <w:marRight w:val="0"/>
          <w:marTop w:val="0"/>
          <w:marBottom w:val="0"/>
          <w:divBdr>
            <w:top w:val="none" w:sz="0" w:space="0" w:color="auto"/>
            <w:left w:val="none" w:sz="0" w:space="0" w:color="auto"/>
            <w:bottom w:val="none" w:sz="0" w:space="0" w:color="auto"/>
            <w:right w:val="none" w:sz="0" w:space="0" w:color="auto"/>
          </w:divBdr>
          <w:divsChild>
            <w:div w:id="65773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2115">
      <w:bodyDiv w:val="1"/>
      <w:marLeft w:val="0"/>
      <w:marRight w:val="0"/>
      <w:marTop w:val="0"/>
      <w:marBottom w:val="0"/>
      <w:divBdr>
        <w:top w:val="none" w:sz="0" w:space="0" w:color="auto"/>
        <w:left w:val="none" w:sz="0" w:space="0" w:color="auto"/>
        <w:bottom w:val="none" w:sz="0" w:space="0" w:color="auto"/>
        <w:right w:val="none" w:sz="0" w:space="0" w:color="auto"/>
      </w:divBdr>
    </w:div>
    <w:div w:id="921258353">
      <w:bodyDiv w:val="1"/>
      <w:marLeft w:val="0"/>
      <w:marRight w:val="0"/>
      <w:marTop w:val="0"/>
      <w:marBottom w:val="0"/>
      <w:divBdr>
        <w:top w:val="none" w:sz="0" w:space="0" w:color="auto"/>
        <w:left w:val="none" w:sz="0" w:space="0" w:color="auto"/>
        <w:bottom w:val="none" w:sz="0" w:space="0" w:color="auto"/>
        <w:right w:val="none" w:sz="0" w:space="0" w:color="auto"/>
      </w:divBdr>
    </w:div>
    <w:div w:id="997273130">
      <w:bodyDiv w:val="1"/>
      <w:marLeft w:val="0"/>
      <w:marRight w:val="0"/>
      <w:marTop w:val="0"/>
      <w:marBottom w:val="0"/>
      <w:divBdr>
        <w:top w:val="none" w:sz="0" w:space="0" w:color="auto"/>
        <w:left w:val="none" w:sz="0" w:space="0" w:color="auto"/>
        <w:bottom w:val="none" w:sz="0" w:space="0" w:color="auto"/>
        <w:right w:val="none" w:sz="0" w:space="0" w:color="auto"/>
      </w:divBdr>
    </w:div>
    <w:div w:id="1177428395">
      <w:bodyDiv w:val="1"/>
      <w:marLeft w:val="0"/>
      <w:marRight w:val="0"/>
      <w:marTop w:val="0"/>
      <w:marBottom w:val="0"/>
      <w:divBdr>
        <w:top w:val="none" w:sz="0" w:space="0" w:color="auto"/>
        <w:left w:val="none" w:sz="0" w:space="0" w:color="auto"/>
        <w:bottom w:val="none" w:sz="0" w:space="0" w:color="auto"/>
        <w:right w:val="none" w:sz="0" w:space="0" w:color="auto"/>
      </w:divBdr>
    </w:div>
    <w:div w:id="1178927258">
      <w:bodyDiv w:val="1"/>
      <w:marLeft w:val="0"/>
      <w:marRight w:val="0"/>
      <w:marTop w:val="0"/>
      <w:marBottom w:val="0"/>
      <w:divBdr>
        <w:top w:val="none" w:sz="0" w:space="0" w:color="auto"/>
        <w:left w:val="none" w:sz="0" w:space="0" w:color="auto"/>
        <w:bottom w:val="none" w:sz="0" w:space="0" w:color="auto"/>
        <w:right w:val="none" w:sz="0" w:space="0" w:color="auto"/>
      </w:divBdr>
      <w:divsChild>
        <w:div w:id="2133353407">
          <w:marLeft w:val="0"/>
          <w:marRight w:val="0"/>
          <w:marTop w:val="0"/>
          <w:marBottom w:val="0"/>
          <w:divBdr>
            <w:top w:val="none" w:sz="0" w:space="0" w:color="auto"/>
            <w:left w:val="none" w:sz="0" w:space="0" w:color="auto"/>
            <w:bottom w:val="none" w:sz="0" w:space="0" w:color="auto"/>
            <w:right w:val="none" w:sz="0" w:space="0" w:color="auto"/>
          </w:divBdr>
          <w:divsChild>
            <w:div w:id="112546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186">
      <w:bodyDiv w:val="1"/>
      <w:marLeft w:val="0"/>
      <w:marRight w:val="0"/>
      <w:marTop w:val="0"/>
      <w:marBottom w:val="0"/>
      <w:divBdr>
        <w:top w:val="none" w:sz="0" w:space="0" w:color="auto"/>
        <w:left w:val="none" w:sz="0" w:space="0" w:color="auto"/>
        <w:bottom w:val="none" w:sz="0" w:space="0" w:color="auto"/>
        <w:right w:val="none" w:sz="0" w:space="0" w:color="auto"/>
      </w:divBdr>
    </w:div>
    <w:div w:id="1187405684">
      <w:bodyDiv w:val="1"/>
      <w:marLeft w:val="0"/>
      <w:marRight w:val="0"/>
      <w:marTop w:val="0"/>
      <w:marBottom w:val="0"/>
      <w:divBdr>
        <w:top w:val="none" w:sz="0" w:space="0" w:color="auto"/>
        <w:left w:val="none" w:sz="0" w:space="0" w:color="auto"/>
        <w:bottom w:val="none" w:sz="0" w:space="0" w:color="auto"/>
        <w:right w:val="none" w:sz="0" w:space="0" w:color="auto"/>
      </w:divBdr>
    </w:div>
    <w:div w:id="1199511654">
      <w:bodyDiv w:val="1"/>
      <w:marLeft w:val="0"/>
      <w:marRight w:val="0"/>
      <w:marTop w:val="0"/>
      <w:marBottom w:val="0"/>
      <w:divBdr>
        <w:top w:val="none" w:sz="0" w:space="0" w:color="auto"/>
        <w:left w:val="none" w:sz="0" w:space="0" w:color="auto"/>
        <w:bottom w:val="none" w:sz="0" w:space="0" w:color="auto"/>
        <w:right w:val="none" w:sz="0" w:space="0" w:color="auto"/>
      </w:divBdr>
      <w:divsChild>
        <w:div w:id="1355035476">
          <w:marLeft w:val="0"/>
          <w:marRight w:val="0"/>
          <w:marTop w:val="0"/>
          <w:marBottom w:val="0"/>
          <w:divBdr>
            <w:top w:val="none" w:sz="0" w:space="0" w:color="auto"/>
            <w:left w:val="none" w:sz="0" w:space="0" w:color="auto"/>
            <w:bottom w:val="none" w:sz="0" w:space="0" w:color="auto"/>
            <w:right w:val="none" w:sz="0" w:space="0" w:color="auto"/>
          </w:divBdr>
          <w:divsChild>
            <w:div w:id="10997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41973">
      <w:bodyDiv w:val="1"/>
      <w:marLeft w:val="0"/>
      <w:marRight w:val="0"/>
      <w:marTop w:val="0"/>
      <w:marBottom w:val="0"/>
      <w:divBdr>
        <w:top w:val="none" w:sz="0" w:space="0" w:color="auto"/>
        <w:left w:val="none" w:sz="0" w:space="0" w:color="auto"/>
        <w:bottom w:val="none" w:sz="0" w:space="0" w:color="auto"/>
        <w:right w:val="none" w:sz="0" w:space="0" w:color="auto"/>
      </w:divBdr>
    </w:div>
    <w:div w:id="1290894391">
      <w:bodyDiv w:val="1"/>
      <w:marLeft w:val="0"/>
      <w:marRight w:val="0"/>
      <w:marTop w:val="0"/>
      <w:marBottom w:val="0"/>
      <w:divBdr>
        <w:top w:val="none" w:sz="0" w:space="0" w:color="auto"/>
        <w:left w:val="none" w:sz="0" w:space="0" w:color="auto"/>
        <w:bottom w:val="none" w:sz="0" w:space="0" w:color="auto"/>
        <w:right w:val="none" w:sz="0" w:space="0" w:color="auto"/>
      </w:divBdr>
    </w:div>
    <w:div w:id="1486433210">
      <w:bodyDiv w:val="1"/>
      <w:marLeft w:val="0"/>
      <w:marRight w:val="0"/>
      <w:marTop w:val="0"/>
      <w:marBottom w:val="0"/>
      <w:divBdr>
        <w:top w:val="none" w:sz="0" w:space="0" w:color="auto"/>
        <w:left w:val="none" w:sz="0" w:space="0" w:color="auto"/>
        <w:bottom w:val="none" w:sz="0" w:space="0" w:color="auto"/>
        <w:right w:val="none" w:sz="0" w:space="0" w:color="auto"/>
      </w:divBdr>
    </w:div>
    <w:div w:id="1491093069">
      <w:bodyDiv w:val="1"/>
      <w:marLeft w:val="0"/>
      <w:marRight w:val="0"/>
      <w:marTop w:val="0"/>
      <w:marBottom w:val="0"/>
      <w:divBdr>
        <w:top w:val="none" w:sz="0" w:space="0" w:color="auto"/>
        <w:left w:val="none" w:sz="0" w:space="0" w:color="auto"/>
        <w:bottom w:val="none" w:sz="0" w:space="0" w:color="auto"/>
        <w:right w:val="none" w:sz="0" w:space="0" w:color="auto"/>
      </w:divBdr>
    </w:div>
    <w:div w:id="1545408049">
      <w:bodyDiv w:val="1"/>
      <w:marLeft w:val="0"/>
      <w:marRight w:val="0"/>
      <w:marTop w:val="0"/>
      <w:marBottom w:val="0"/>
      <w:divBdr>
        <w:top w:val="none" w:sz="0" w:space="0" w:color="auto"/>
        <w:left w:val="none" w:sz="0" w:space="0" w:color="auto"/>
        <w:bottom w:val="none" w:sz="0" w:space="0" w:color="auto"/>
        <w:right w:val="none" w:sz="0" w:space="0" w:color="auto"/>
      </w:divBdr>
    </w:div>
    <w:div w:id="1553468368">
      <w:bodyDiv w:val="1"/>
      <w:marLeft w:val="0"/>
      <w:marRight w:val="0"/>
      <w:marTop w:val="0"/>
      <w:marBottom w:val="0"/>
      <w:divBdr>
        <w:top w:val="none" w:sz="0" w:space="0" w:color="auto"/>
        <w:left w:val="none" w:sz="0" w:space="0" w:color="auto"/>
        <w:bottom w:val="none" w:sz="0" w:space="0" w:color="auto"/>
        <w:right w:val="none" w:sz="0" w:space="0" w:color="auto"/>
      </w:divBdr>
    </w:div>
    <w:div w:id="1649480415">
      <w:bodyDiv w:val="1"/>
      <w:marLeft w:val="0"/>
      <w:marRight w:val="0"/>
      <w:marTop w:val="0"/>
      <w:marBottom w:val="0"/>
      <w:divBdr>
        <w:top w:val="none" w:sz="0" w:space="0" w:color="auto"/>
        <w:left w:val="none" w:sz="0" w:space="0" w:color="auto"/>
        <w:bottom w:val="none" w:sz="0" w:space="0" w:color="auto"/>
        <w:right w:val="none" w:sz="0" w:space="0" w:color="auto"/>
      </w:divBdr>
    </w:div>
    <w:div w:id="1736736262">
      <w:bodyDiv w:val="1"/>
      <w:marLeft w:val="0"/>
      <w:marRight w:val="0"/>
      <w:marTop w:val="0"/>
      <w:marBottom w:val="0"/>
      <w:divBdr>
        <w:top w:val="none" w:sz="0" w:space="0" w:color="auto"/>
        <w:left w:val="none" w:sz="0" w:space="0" w:color="auto"/>
        <w:bottom w:val="none" w:sz="0" w:space="0" w:color="auto"/>
        <w:right w:val="none" w:sz="0" w:space="0" w:color="auto"/>
      </w:divBdr>
    </w:div>
    <w:div w:id="1764453023">
      <w:bodyDiv w:val="1"/>
      <w:marLeft w:val="0"/>
      <w:marRight w:val="0"/>
      <w:marTop w:val="0"/>
      <w:marBottom w:val="0"/>
      <w:divBdr>
        <w:top w:val="none" w:sz="0" w:space="0" w:color="auto"/>
        <w:left w:val="none" w:sz="0" w:space="0" w:color="auto"/>
        <w:bottom w:val="none" w:sz="0" w:space="0" w:color="auto"/>
        <w:right w:val="none" w:sz="0" w:space="0" w:color="auto"/>
      </w:divBdr>
    </w:div>
    <w:div w:id="1818498934">
      <w:bodyDiv w:val="1"/>
      <w:marLeft w:val="0"/>
      <w:marRight w:val="0"/>
      <w:marTop w:val="0"/>
      <w:marBottom w:val="0"/>
      <w:divBdr>
        <w:top w:val="none" w:sz="0" w:space="0" w:color="auto"/>
        <w:left w:val="none" w:sz="0" w:space="0" w:color="auto"/>
        <w:bottom w:val="none" w:sz="0" w:space="0" w:color="auto"/>
        <w:right w:val="none" w:sz="0" w:space="0" w:color="auto"/>
      </w:divBdr>
    </w:div>
    <w:div w:id="1828400991">
      <w:bodyDiv w:val="1"/>
      <w:marLeft w:val="0"/>
      <w:marRight w:val="0"/>
      <w:marTop w:val="0"/>
      <w:marBottom w:val="0"/>
      <w:divBdr>
        <w:top w:val="none" w:sz="0" w:space="0" w:color="auto"/>
        <w:left w:val="none" w:sz="0" w:space="0" w:color="auto"/>
        <w:bottom w:val="none" w:sz="0" w:space="0" w:color="auto"/>
        <w:right w:val="none" w:sz="0" w:space="0" w:color="auto"/>
      </w:divBdr>
    </w:div>
    <w:div w:id="1828787062">
      <w:bodyDiv w:val="1"/>
      <w:marLeft w:val="0"/>
      <w:marRight w:val="0"/>
      <w:marTop w:val="0"/>
      <w:marBottom w:val="0"/>
      <w:divBdr>
        <w:top w:val="none" w:sz="0" w:space="0" w:color="auto"/>
        <w:left w:val="none" w:sz="0" w:space="0" w:color="auto"/>
        <w:bottom w:val="none" w:sz="0" w:space="0" w:color="auto"/>
        <w:right w:val="none" w:sz="0" w:space="0" w:color="auto"/>
      </w:divBdr>
    </w:div>
    <w:div w:id="1848901855">
      <w:bodyDiv w:val="1"/>
      <w:marLeft w:val="0"/>
      <w:marRight w:val="0"/>
      <w:marTop w:val="0"/>
      <w:marBottom w:val="0"/>
      <w:divBdr>
        <w:top w:val="none" w:sz="0" w:space="0" w:color="auto"/>
        <w:left w:val="none" w:sz="0" w:space="0" w:color="auto"/>
        <w:bottom w:val="none" w:sz="0" w:space="0" w:color="auto"/>
        <w:right w:val="none" w:sz="0" w:space="0" w:color="auto"/>
      </w:divBdr>
    </w:div>
    <w:div w:id="1870290681">
      <w:bodyDiv w:val="1"/>
      <w:marLeft w:val="0"/>
      <w:marRight w:val="0"/>
      <w:marTop w:val="0"/>
      <w:marBottom w:val="0"/>
      <w:divBdr>
        <w:top w:val="none" w:sz="0" w:space="0" w:color="auto"/>
        <w:left w:val="none" w:sz="0" w:space="0" w:color="auto"/>
        <w:bottom w:val="none" w:sz="0" w:space="0" w:color="auto"/>
        <w:right w:val="none" w:sz="0" w:space="0" w:color="auto"/>
      </w:divBdr>
      <w:divsChild>
        <w:div w:id="1654329888">
          <w:marLeft w:val="0"/>
          <w:marRight w:val="0"/>
          <w:marTop w:val="0"/>
          <w:marBottom w:val="0"/>
          <w:divBdr>
            <w:top w:val="none" w:sz="0" w:space="0" w:color="auto"/>
            <w:left w:val="none" w:sz="0" w:space="0" w:color="auto"/>
            <w:bottom w:val="none" w:sz="0" w:space="0" w:color="auto"/>
            <w:right w:val="none" w:sz="0" w:space="0" w:color="auto"/>
          </w:divBdr>
          <w:divsChild>
            <w:div w:id="24766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4827">
      <w:bodyDiv w:val="1"/>
      <w:marLeft w:val="0"/>
      <w:marRight w:val="0"/>
      <w:marTop w:val="0"/>
      <w:marBottom w:val="0"/>
      <w:divBdr>
        <w:top w:val="none" w:sz="0" w:space="0" w:color="auto"/>
        <w:left w:val="none" w:sz="0" w:space="0" w:color="auto"/>
        <w:bottom w:val="none" w:sz="0" w:space="0" w:color="auto"/>
        <w:right w:val="none" w:sz="0" w:space="0" w:color="auto"/>
      </w:divBdr>
      <w:divsChild>
        <w:div w:id="2106918232">
          <w:marLeft w:val="0"/>
          <w:marRight w:val="0"/>
          <w:marTop w:val="0"/>
          <w:marBottom w:val="0"/>
          <w:divBdr>
            <w:top w:val="none" w:sz="0" w:space="0" w:color="auto"/>
            <w:left w:val="none" w:sz="0" w:space="0" w:color="auto"/>
            <w:bottom w:val="none" w:sz="0" w:space="0" w:color="auto"/>
            <w:right w:val="none" w:sz="0" w:space="0" w:color="auto"/>
          </w:divBdr>
          <w:divsChild>
            <w:div w:id="154147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4062">
      <w:bodyDiv w:val="1"/>
      <w:marLeft w:val="0"/>
      <w:marRight w:val="0"/>
      <w:marTop w:val="0"/>
      <w:marBottom w:val="0"/>
      <w:divBdr>
        <w:top w:val="none" w:sz="0" w:space="0" w:color="auto"/>
        <w:left w:val="none" w:sz="0" w:space="0" w:color="auto"/>
        <w:bottom w:val="none" w:sz="0" w:space="0" w:color="auto"/>
        <w:right w:val="none" w:sz="0" w:space="0" w:color="auto"/>
      </w:divBdr>
    </w:div>
    <w:div w:id="2121290647">
      <w:bodyDiv w:val="1"/>
      <w:marLeft w:val="0"/>
      <w:marRight w:val="0"/>
      <w:marTop w:val="0"/>
      <w:marBottom w:val="0"/>
      <w:divBdr>
        <w:top w:val="none" w:sz="0" w:space="0" w:color="auto"/>
        <w:left w:val="none" w:sz="0" w:space="0" w:color="auto"/>
        <w:bottom w:val="none" w:sz="0" w:space="0" w:color="auto"/>
        <w:right w:val="none" w:sz="0" w:space="0" w:color="auto"/>
      </w:divBdr>
    </w:div>
    <w:div w:id="2125223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Watchful1/PushshiftDump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.~WRD0000</Template>
  <TotalTime>50</TotalTime>
  <Pages>15</Pages>
  <Words>2841</Words>
  <Characters>16195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MARTINEZ SALCEDO, JOSEPH</dc:creator>
  <cp:keywords/>
  <dc:description/>
  <cp:lastModifiedBy>MARTINEZ SALCEDO, JOSEPH</cp:lastModifiedBy>
  <cp:revision>14</cp:revision>
  <dcterms:created xsi:type="dcterms:W3CDTF">2024-10-27T14:12:00Z</dcterms:created>
  <dcterms:modified xsi:type="dcterms:W3CDTF">2024-10-29T16:27:00Z</dcterms:modified>
</cp:coreProperties>
</file>